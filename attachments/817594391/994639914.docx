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52CCCF52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49F839C3" w14:textId="1067A56C" w:rsidR="005854DB" w:rsidRPr="005854DB" w:rsidRDefault="0000000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91E0760259BD45348336BCA72AB32CD2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Content>
                <w:r w:rsidR="003E149F">
                  <w:t>VAR LABS: VR List</w:t>
                </w:r>
              </w:sdtContent>
            </w:sdt>
          </w:p>
        </w:tc>
      </w:tr>
      <w:tr w:rsidR="005854DB" w:rsidRPr="0092125E" w14:paraId="5EB02563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163A62B2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58E8FB56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7CFF06A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13BD57DE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BC3D4E4C15CE4124A801FE88E92029CA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Content>
              <w:p w14:paraId="269741A0" w14:textId="7CAF4D18" w:rsidR="005854DB" w:rsidRPr="005854DB" w:rsidRDefault="003E149F" w:rsidP="005854DB">
                <w:pPr>
                  <w:pStyle w:val="Subtitle"/>
                </w:pPr>
                <w:r>
                  <w:t>By: Humza Sheikh</w:t>
                </w:r>
              </w:p>
            </w:sdtContent>
          </w:sdt>
        </w:tc>
      </w:tr>
    </w:tbl>
    <w:bookmarkEnd w:id="0"/>
    <w:p w14:paraId="61E090BA" w14:textId="6F9302B6" w:rsidR="00BD0C60" w:rsidRDefault="003E149F" w:rsidP="005854DB">
      <w:pPr>
        <w:pStyle w:val="Heading1"/>
      </w:pPr>
      <w:r>
        <w:t>List of Internal Sims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685B4E" w:rsidRPr="00FD4D4A" w14:paraId="0C5714D1" w14:textId="77777777" w:rsidTr="003D6AFD">
        <w:trPr>
          <w:trHeight w:val="297"/>
        </w:trPr>
        <w:sdt>
          <w:sdtPr>
            <w:rPr>
              <w:sz w:val="28"/>
              <w:szCs w:val="28"/>
            </w:rPr>
            <w:id w:val="-1943834332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F1D086F" w14:textId="77777777" w:rsidR="00685B4E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7D97480" w14:textId="0A4F99A6" w:rsidR="00685B4E" w:rsidRPr="00FD4D4A" w:rsidRDefault="003E149F" w:rsidP="00685B4E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Trucking Inspection </w:t>
            </w:r>
          </w:p>
        </w:tc>
      </w:tr>
      <w:tr w:rsidR="00A67285" w:rsidRPr="00FD4D4A" w14:paraId="429FB1A2" w14:textId="77777777" w:rsidTr="003D6AFD">
        <w:sdt>
          <w:sdtPr>
            <w:rPr>
              <w:sz w:val="28"/>
              <w:szCs w:val="28"/>
            </w:r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3C63FE4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78DB683" w14:textId="79EBF645" w:rsidR="00A67285" w:rsidRPr="00FD4D4A" w:rsidRDefault="003E149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Backhoe Inspection </w:t>
            </w:r>
          </w:p>
        </w:tc>
      </w:tr>
      <w:tr w:rsidR="00A67285" w:rsidRPr="00FD4D4A" w14:paraId="6FB7ABEF" w14:textId="77777777" w:rsidTr="003D6AFD">
        <w:sdt>
          <w:sdtPr>
            <w:rPr>
              <w:sz w:val="28"/>
              <w:szCs w:val="28"/>
            </w:r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67FD9CF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1D3A6ED" w14:textId="43F80508" w:rsidR="00A67285" w:rsidRPr="00FD4D4A" w:rsidRDefault="003E149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Welcome to Blooms</w:t>
            </w:r>
          </w:p>
        </w:tc>
      </w:tr>
      <w:tr w:rsidR="00A67285" w:rsidRPr="00FD4D4A" w14:paraId="79ECD71A" w14:textId="77777777" w:rsidTr="003D6AFD">
        <w:sdt>
          <w:sdtPr>
            <w:rPr>
              <w:sz w:val="28"/>
              <w:szCs w:val="28"/>
            </w:r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44BE7DB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F0ABC77" w14:textId="222F53BB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Crime Scene Investigation </w:t>
            </w:r>
          </w:p>
        </w:tc>
      </w:tr>
      <w:tr w:rsidR="00A67285" w:rsidRPr="00FD4D4A" w14:paraId="74B9915D" w14:textId="77777777" w:rsidTr="003D6AFD">
        <w:sdt>
          <w:sdtPr>
            <w:rPr>
              <w:sz w:val="28"/>
              <w:szCs w:val="28"/>
            </w:r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E04F14A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EA96CA3" w14:textId="0D5D9FF2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Firefighting </w:t>
            </w:r>
          </w:p>
        </w:tc>
      </w:tr>
      <w:tr w:rsidR="00A67285" w:rsidRPr="00FD4D4A" w14:paraId="0B394542" w14:textId="77777777" w:rsidTr="003D6AFD">
        <w:sdt>
          <w:sdtPr>
            <w:rPr>
              <w:sz w:val="28"/>
              <w:szCs w:val="28"/>
            </w:rPr>
            <w:id w:val="49276027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E0A8936" w14:textId="77777777" w:rsidR="00A67285" w:rsidRPr="00FD4D4A" w:rsidRDefault="00A67285" w:rsidP="00784AB5">
                <w:pPr>
                  <w:pStyle w:val="Checkbox"/>
                  <w:rPr>
                    <w:sz w:val="28"/>
                    <w:szCs w:val="28"/>
                  </w:rPr>
                </w:pPr>
                <w:r w:rsidRPr="00FD4D4A">
                  <w:rPr>
                    <w:rFonts w:ascii="Segoe UI Symbol" w:hAnsi="Segoe UI Symbol" w:cs="Segoe UI Symbol"/>
                    <w:sz w:val="28"/>
                    <w:szCs w:val="28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53E89CD" w14:textId="322072F3" w:rsidR="00A67285" w:rsidRPr="00FD4D4A" w:rsidRDefault="003B545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Welding 1#</w:t>
            </w:r>
          </w:p>
        </w:tc>
      </w:tr>
    </w:tbl>
    <w:p w14:paraId="2F22A8E7" w14:textId="77777777" w:rsidR="005854DB" w:rsidRPr="00FD4D4A" w:rsidRDefault="005854DB" w:rsidP="005854DB">
      <w:pPr>
        <w:rPr>
          <w:sz w:val="28"/>
          <w:szCs w:val="28"/>
        </w:rPr>
      </w:pPr>
    </w:p>
    <w:p w14:paraId="5FB67B09" w14:textId="18DD2889" w:rsidR="00685B4E" w:rsidRPr="00685B4E" w:rsidRDefault="0036267A" w:rsidP="00685B4E">
      <w:pPr>
        <w:pStyle w:val="Heading1"/>
      </w:pPr>
      <w:r>
        <w:t>List of External Sims</w:t>
      </w:r>
    </w:p>
    <w:tbl>
      <w:tblPr>
        <w:tblW w:w="0" w:type="auto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A67285" w14:paraId="5DAB8DC3" w14:textId="77777777" w:rsidTr="00794847">
        <w:trPr>
          <w:trHeight w:val="297"/>
        </w:trPr>
        <w:sdt>
          <w:sdtPr>
            <w:id w:val="-191815668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69AEF4B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0DB0715" w14:textId="7D4D25BF" w:rsidR="00A67285" w:rsidRPr="00FD4D4A" w:rsidRDefault="0036267A" w:rsidP="00A67285">
            <w:pPr>
              <w:pStyle w:val="ListNumber"/>
              <w:numPr>
                <w:ilvl w:val="0"/>
                <w:numId w:val="39"/>
              </w:numPr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Car Mechanic Simulator 2021</w:t>
            </w:r>
          </w:p>
        </w:tc>
      </w:tr>
      <w:tr w:rsidR="00A67285" w14:paraId="00BA78DF" w14:textId="77777777" w:rsidTr="00794847">
        <w:sdt>
          <w:sdtPr>
            <w:id w:val="86988497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96A6994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2611049" w14:textId="26992EC2" w:rsidR="00A67285" w:rsidRPr="00FD4D4A" w:rsidRDefault="00B64BA8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Cooking Simulator VR</w:t>
            </w:r>
          </w:p>
        </w:tc>
      </w:tr>
      <w:tr w:rsidR="00A67285" w14:paraId="69FE2042" w14:textId="77777777" w:rsidTr="00794847">
        <w:sdt>
          <w:sdtPr>
            <w:id w:val="567490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0CBBA6E8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5FEC5FC" w14:textId="087579D6" w:rsidR="00A67285" w:rsidRPr="00FD4D4A" w:rsidRDefault="003B545F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Police Simulator Patrol Officers </w:t>
            </w:r>
          </w:p>
        </w:tc>
      </w:tr>
      <w:tr w:rsidR="00A67285" w14:paraId="2E47FD61" w14:textId="77777777" w:rsidTr="00794847">
        <w:sdt>
          <w:sdtPr>
            <w:id w:val="-91107171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55288603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AA172E" w14:textId="511AFC34" w:rsidR="00A67285" w:rsidRPr="00FD4D4A" w:rsidRDefault="00C33390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 xml:space="preserve"> Firefighting Simulator – The Squad</w:t>
            </w:r>
          </w:p>
        </w:tc>
      </w:tr>
      <w:tr w:rsidR="00A67285" w14:paraId="64AD171D" w14:textId="77777777" w:rsidTr="00794847">
        <w:sdt>
          <w:sdtPr>
            <w:id w:val="-1595240830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1AD03886" w14:textId="77777777" w:rsidR="00A67285" w:rsidRDefault="00A67285" w:rsidP="00784AB5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1152EB1" w14:textId="1A727275" w:rsidR="00A67285" w:rsidRPr="00FD4D4A" w:rsidRDefault="00C33390" w:rsidP="00A67285">
            <w:pPr>
              <w:pStyle w:val="ListNumber"/>
              <w:rPr>
                <w:sz w:val="28"/>
                <w:szCs w:val="28"/>
              </w:rPr>
            </w:pPr>
            <w:r w:rsidRPr="00FD4D4A">
              <w:rPr>
                <w:sz w:val="28"/>
                <w:szCs w:val="28"/>
              </w:rPr>
              <w:t>InductVR (beta)</w:t>
            </w:r>
          </w:p>
        </w:tc>
      </w:tr>
    </w:tbl>
    <w:p w14:paraId="5DBCC5BA" w14:textId="21841133" w:rsidR="00685B4E" w:rsidRDefault="00B81EB1" w:rsidP="009355C2">
      <w:pPr>
        <w:pStyle w:val="Heading1"/>
      </w:pPr>
      <w:r>
        <w:lastRenderedPageBreak/>
        <w:t xml:space="preserve">Car </w:t>
      </w:r>
      <w:r w:rsidR="00FC0CCC">
        <w:t>Mechanic</w:t>
      </w:r>
      <w:r>
        <w:t xml:space="preserve"> </w:t>
      </w:r>
      <w:r w:rsidR="00FC0CCC">
        <w:t>Simulator 2021</w:t>
      </w:r>
    </w:p>
    <w:p w14:paraId="30209A3A" w14:textId="0806D5E8" w:rsidR="003E79D7" w:rsidRDefault="003E79D7" w:rsidP="00FB6079">
      <w:r>
        <w:rPr>
          <w:noProof/>
        </w:rPr>
        <w:drawing>
          <wp:inline distT="0" distB="0" distL="0" distR="0" wp14:anchorId="42304C87" wp14:editId="059AAE3D">
            <wp:extent cx="6175169" cy="2778754"/>
            <wp:effectExtent l="76200" t="76200" r="130810" b="136525"/>
            <wp:docPr id="129250160" name="Picture 1" descr="A car in a ga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50160" name="Picture 1" descr="A car in a garag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655" cy="27965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FF66BE" w14:textId="54728AF6" w:rsidR="00FB6079" w:rsidRPr="00FD4D4A" w:rsidRDefault="00FB6079" w:rsidP="00FB6079">
      <w:pPr>
        <w:rPr>
          <w:sz w:val="28"/>
          <w:szCs w:val="28"/>
        </w:rPr>
      </w:pPr>
      <w:r w:rsidRPr="00FD4D4A">
        <w:rPr>
          <w:sz w:val="28"/>
          <w:szCs w:val="28"/>
        </w:rPr>
        <w:t xml:space="preserve">Car Mechanic </w:t>
      </w:r>
      <w:r w:rsidR="009A02FA" w:rsidRPr="00FD4D4A">
        <w:rPr>
          <w:sz w:val="28"/>
          <w:szCs w:val="28"/>
        </w:rPr>
        <w:t>Simulator</w:t>
      </w:r>
      <w:r w:rsidRPr="00FD4D4A">
        <w:rPr>
          <w:sz w:val="28"/>
          <w:szCs w:val="28"/>
        </w:rPr>
        <w:t xml:space="preserve"> </w:t>
      </w:r>
      <w:r w:rsidR="009A02FA" w:rsidRPr="00FD4D4A">
        <w:rPr>
          <w:sz w:val="28"/>
          <w:szCs w:val="28"/>
        </w:rPr>
        <w:t xml:space="preserve">2021 </w:t>
      </w:r>
      <w:r w:rsidR="001656FB" w:rsidRPr="00FD4D4A">
        <w:rPr>
          <w:sz w:val="28"/>
          <w:szCs w:val="28"/>
        </w:rPr>
        <w:t xml:space="preserve">is the successful sequel to </w:t>
      </w:r>
      <w:r w:rsidR="00910CAF" w:rsidRPr="00FD4D4A">
        <w:rPr>
          <w:sz w:val="28"/>
          <w:szCs w:val="28"/>
        </w:rPr>
        <w:t xml:space="preserve">Car </w:t>
      </w:r>
      <w:r w:rsidR="000B24E4" w:rsidRPr="00FD4D4A">
        <w:rPr>
          <w:sz w:val="28"/>
          <w:szCs w:val="28"/>
        </w:rPr>
        <w:t xml:space="preserve">Mechanic Simulator </w:t>
      </w:r>
      <w:r w:rsidR="003C590B" w:rsidRPr="00FD4D4A">
        <w:rPr>
          <w:sz w:val="28"/>
          <w:szCs w:val="28"/>
        </w:rPr>
        <w:t>2015</w:t>
      </w:r>
      <w:r w:rsidR="00144264" w:rsidRPr="00FD4D4A">
        <w:rPr>
          <w:sz w:val="28"/>
          <w:szCs w:val="28"/>
        </w:rPr>
        <w:t xml:space="preserve">, </w:t>
      </w:r>
      <w:r w:rsidR="00EC6D7C" w:rsidRPr="00FD4D4A">
        <w:rPr>
          <w:sz w:val="28"/>
          <w:szCs w:val="28"/>
        </w:rPr>
        <w:t>allowing</w:t>
      </w:r>
      <w:r w:rsidR="00144264" w:rsidRPr="00FD4D4A">
        <w:rPr>
          <w:sz w:val="28"/>
          <w:szCs w:val="28"/>
        </w:rPr>
        <w:t xml:space="preserve"> players to repair </w:t>
      </w:r>
      <w:r w:rsidR="00EC6D7C" w:rsidRPr="00FD4D4A">
        <w:rPr>
          <w:sz w:val="28"/>
          <w:szCs w:val="28"/>
        </w:rPr>
        <w:t>customers’</w:t>
      </w:r>
      <w:r w:rsidR="00144264" w:rsidRPr="00FD4D4A">
        <w:rPr>
          <w:sz w:val="28"/>
          <w:szCs w:val="28"/>
        </w:rPr>
        <w:t xml:space="preserve"> </w:t>
      </w:r>
      <w:r w:rsidR="00EC6D7C" w:rsidRPr="00FD4D4A">
        <w:rPr>
          <w:sz w:val="28"/>
          <w:szCs w:val="28"/>
        </w:rPr>
        <w:t>vehicles</w:t>
      </w:r>
      <w:r w:rsidR="000368D0" w:rsidRPr="00FD4D4A">
        <w:rPr>
          <w:sz w:val="28"/>
          <w:szCs w:val="28"/>
        </w:rPr>
        <w:t xml:space="preserve"> </w:t>
      </w:r>
      <w:proofErr w:type="gramStart"/>
      <w:r w:rsidR="00EE0644" w:rsidRPr="00FD4D4A">
        <w:rPr>
          <w:sz w:val="28"/>
          <w:szCs w:val="28"/>
        </w:rPr>
        <w:t>range</w:t>
      </w:r>
      <w:proofErr w:type="gramEnd"/>
      <w:r w:rsidR="00EE0644" w:rsidRPr="00FD4D4A">
        <w:rPr>
          <w:sz w:val="28"/>
          <w:szCs w:val="28"/>
        </w:rPr>
        <w:t xml:space="preserve"> from engine service to repair</w:t>
      </w:r>
      <w:r w:rsidR="003729DF">
        <w:rPr>
          <w:sz w:val="28"/>
          <w:szCs w:val="28"/>
        </w:rPr>
        <w:t xml:space="preserve"> exterior</w:t>
      </w:r>
      <w:r w:rsidR="00EE0644" w:rsidRPr="00FD4D4A">
        <w:rPr>
          <w:sz w:val="28"/>
          <w:szCs w:val="28"/>
        </w:rPr>
        <w:t xml:space="preserve"> </w:t>
      </w:r>
      <w:r w:rsidR="008F3332" w:rsidRPr="00FD4D4A">
        <w:rPr>
          <w:sz w:val="28"/>
          <w:szCs w:val="28"/>
        </w:rPr>
        <w:t xml:space="preserve">body. </w:t>
      </w:r>
      <w:r w:rsidR="0040756E" w:rsidRPr="00FD4D4A">
        <w:rPr>
          <w:sz w:val="28"/>
          <w:szCs w:val="28"/>
        </w:rPr>
        <w:t xml:space="preserve">Players can go </w:t>
      </w:r>
      <w:r w:rsidR="00EC6D7C" w:rsidRPr="00FD4D4A">
        <w:rPr>
          <w:sz w:val="28"/>
          <w:szCs w:val="28"/>
        </w:rPr>
        <w:t>to auction</w:t>
      </w:r>
      <w:r w:rsidR="0040756E" w:rsidRPr="00FD4D4A">
        <w:rPr>
          <w:sz w:val="28"/>
          <w:szCs w:val="28"/>
        </w:rPr>
        <w:t xml:space="preserve"> sites, </w:t>
      </w:r>
      <w:r w:rsidR="00044B44" w:rsidRPr="00FD4D4A">
        <w:rPr>
          <w:sz w:val="28"/>
          <w:szCs w:val="28"/>
        </w:rPr>
        <w:t xml:space="preserve">buy vehicles, repair </w:t>
      </w:r>
      <w:r w:rsidR="00EC6D7C" w:rsidRPr="00FD4D4A">
        <w:rPr>
          <w:sz w:val="28"/>
          <w:szCs w:val="28"/>
        </w:rPr>
        <w:t>them, and flip them. This title improves and expands the formula from the previous titles.</w:t>
      </w:r>
      <w:r w:rsidR="00A85D69" w:rsidRPr="00FD4D4A">
        <w:rPr>
          <w:sz w:val="28"/>
          <w:szCs w:val="28"/>
        </w:rPr>
        <w:t xml:space="preserve"> </w:t>
      </w:r>
    </w:p>
    <w:p w14:paraId="4BB5F061" w14:textId="77777777" w:rsidR="00292E9F" w:rsidRPr="00FD4D4A" w:rsidRDefault="00292E9F" w:rsidP="00FB6079">
      <w:pPr>
        <w:rPr>
          <w:sz w:val="28"/>
          <w:szCs w:val="28"/>
        </w:rPr>
      </w:pPr>
    </w:p>
    <w:p w14:paraId="59F789D7" w14:textId="17EF47EF" w:rsidR="00292E9F" w:rsidRPr="00EC1D1D" w:rsidRDefault="00292E9F" w:rsidP="00FB6079">
      <w:pPr>
        <w:rPr>
          <w:sz w:val="28"/>
          <w:szCs w:val="28"/>
        </w:rPr>
      </w:pPr>
      <w:r w:rsidRPr="00EC1D1D">
        <w:rPr>
          <w:sz w:val="28"/>
          <w:szCs w:val="28"/>
        </w:rPr>
        <w:t xml:space="preserve">Steam </w:t>
      </w:r>
      <w:r w:rsidR="00B6416C">
        <w:rPr>
          <w:sz w:val="28"/>
          <w:szCs w:val="28"/>
        </w:rPr>
        <w:t>-</w:t>
      </w:r>
      <w:r w:rsidR="00EC7B70" w:rsidRPr="00EC1D1D">
        <w:rPr>
          <w:sz w:val="28"/>
          <w:szCs w:val="28"/>
        </w:rPr>
        <w:t>page</w:t>
      </w:r>
      <w:r w:rsidRPr="00EC1D1D">
        <w:rPr>
          <w:sz w:val="28"/>
          <w:szCs w:val="28"/>
        </w:rPr>
        <w:t>:</w:t>
      </w:r>
      <w:bookmarkStart w:id="1" w:name="_Hlk160103807"/>
      <w:r w:rsidR="00000000">
        <w:fldChar w:fldCharType="begin"/>
      </w:r>
      <w:r w:rsidR="00000000">
        <w:instrText>HYPERLINK "https://store.steampowered.com/app/1190000/Car_Mechanic_Simulator_2021/"</w:instrText>
      </w:r>
      <w:r w:rsidR="00000000">
        <w:fldChar w:fldCharType="separate"/>
      </w:r>
      <w:r w:rsidR="00EC7B70" w:rsidRPr="00EC1D1D">
        <w:rPr>
          <w:rStyle w:val="Hyperlink"/>
          <w:color w:val="0070C0"/>
          <w:sz w:val="28"/>
          <w:szCs w:val="28"/>
        </w:rPr>
        <w:t>https://store.steampowered.com/app/1190000/Car_Mechanic_Simulator_2021/</w:t>
      </w:r>
      <w:r w:rsidR="00000000">
        <w:rPr>
          <w:rStyle w:val="Hyperlink"/>
          <w:color w:val="0070C0"/>
          <w:sz w:val="28"/>
          <w:szCs w:val="28"/>
        </w:rPr>
        <w:fldChar w:fldCharType="end"/>
      </w:r>
    </w:p>
    <w:bookmarkEnd w:id="1"/>
    <w:p w14:paraId="3A8C5A8C" w14:textId="77777777" w:rsidR="00A85D69" w:rsidRPr="00FB6079" w:rsidRDefault="00A85D69" w:rsidP="00FB6079"/>
    <w:p w14:paraId="2643C934" w14:textId="179882D6" w:rsidR="00685B4E" w:rsidRDefault="00EF2EDC" w:rsidP="009355C2">
      <w:pPr>
        <w:pStyle w:val="Heading1"/>
      </w:pPr>
      <w:r>
        <w:lastRenderedPageBreak/>
        <w:br w:type="textWrapping" w:clear="all"/>
      </w:r>
      <w:r w:rsidR="00FD4D4A">
        <w:t>Cooking</w:t>
      </w:r>
      <w:r w:rsidR="007D5A89">
        <w:t xml:space="preserve"> Simulator</w:t>
      </w:r>
      <w:r w:rsidR="00FD4D4A">
        <w:t xml:space="preserve"> </w:t>
      </w:r>
    </w:p>
    <w:p w14:paraId="6F31B507" w14:textId="72D5BCE3" w:rsidR="009355C2" w:rsidRDefault="00B0273E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BC3FD0" wp14:editId="3DA7F4FF">
            <wp:extent cx="6216245" cy="2655125"/>
            <wp:effectExtent l="76200" t="76200" r="127635" b="126365"/>
            <wp:docPr id="1074993837" name="Picture 1" descr="A video game graphics with a knife and vege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93837" name="Picture 1" descr="A video game graphics with a knife and vegetable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390" cy="26863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C00B4" w14:textId="30832B5C" w:rsidR="00BE470E" w:rsidRDefault="00BE470E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Cooking </w:t>
      </w:r>
      <w:r w:rsidR="00211FF2">
        <w:rPr>
          <w:sz w:val="28"/>
          <w:szCs w:val="28"/>
        </w:rPr>
        <w:t xml:space="preserve">Simulator </w:t>
      </w:r>
      <w:r w:rsidR="009050B8">
        <w:rPr>
          <w:sz w:val="28"/>
          <w:szCs w:val="28"/>
        </w:rPr>
        <w:t>allows</w:t>
      </w:r>
      <w:r w:rsidR="00211FF2">
        <w:rPr>
          <w:sz w:val="28"/>
          <w:szCs w:val="28"/>
        </w:rPr>
        <w:t xml:space="preserve"> the player to become the ultimate </w:t>
      </w:r>
      <w:r w:rsidR="00AA09A3">
        <w:rPr>
          <w:sz w:val="28"/>
          <w:szCs w:val="28"/>
        </w:rPr>
        <w:t>chef</w:t>
      </w:r>
      <w:r w:rsidR="00734EE0">
        <w:rPr>
          <w:sz w:val="28"/>
          <w:szCs w:val="28"/>
        </w:rPr>
        <w:t xml:space="preserve">, by teaching </w:t>
      </w:r>
      <w:r w:rsidR="003F2125">
        <w:rPr>
          <w:sz w:val="28"/>
          <w:szCs w:val="28"/>
        </w:rPr>
        <w:t xml:space="preserve">them </w:t>
      </w:r>
      <w:r w:rsidR="00734EE0">
        <w:rPr>
          <w:sz w:val="28"/>
          <w:szCs w:val="28"/>
        </w:rPr>
        <w:t>the ropes in fun and realistic environment</w:t>
      </w:r>
      <w:r w:rsidR="00EB3831">
        <w:rPr>
          <w:sz w:val="28"/>
          <w:szCs w:val="28"/>
        </w:rPr>
        <w:t xml:space="preserve"> with</w:t>
      </w:r>
      <w:r w:rsidR="00772F0E">
        <w:rPr>
          <w:sz w:val="28"/>
          <w:szCs w:val="28"/>
        </w:rPr>
        <w:t xml:space="preserve"> realistic</w:t>
      </w:r>
      <w:r w:rsidR="006F2AD8">
        <w:rPr>
          <w:sz w:val="28"/>
          <w:szCs w:val="28"/>
        </w:rPr>
        <w:t xml:space="preserve"> ph</w:t>
      </w:r>
      <w:r w:rsidR="00381783">
        <w:rPr>
          <w:sz w:val="28"/>
          <w:szCs w:val="28"/>
        </w:rPr>
        <w:t>ysics</w:t>
      </w:r>
      <w:r w:rsidR="00734EE0">
        <w:rPr>
          <w:sz w:val="28"/>
          <w:szCs w:val="28"/>
        </w:rPr>
        <w:t xml:space="preserve">. </w:t>
      </w:r>
      <w:r w:rsidR="00765BE8">
        <w:rPr>
          <w:sz w:val="28"/>
          <w:szCs w:val="28"/>
        </w:rPr>
        <w:t xml:space="preserve">Master over 80 </w:t>
      </w:r>
      <w:r w:rsidR="00587F7C">
        <w:rPr>
          <w:sz w:val="28"/>
          <w:szCs w:val="28"/>
        </w:rPr>
        <w:t xml:space="preserve">recipes or use </w:t>
      </w:r>
      <w:r w:rsidR="00967417">
        <w:rPr>
          <w:sz w:val="28"/>
          <w:szCs w:val="28"/>
        </w:rPr>
        <w:t xml:space="preserve">140 + lifelike recipes to create </w:t>
      </w:r>
      <w:r w:rsidR="00286DC4">
        <w:rPr>
          <w:sz w:val="28"/>
          <w:szCs w:val="28"/>
        </w:rPr>
        <w:t>whatever</w:t>
      </w:r>
      <w:r w:rsidR="00967417">
        <w:rPr>
          <w:sz w:val="28"/>
          <w:szCs w:val="28"/>
        </w:rPr>
        <w:t xml:space="preserve"> your heart </w:t>
      </w:r>
      <w:r w:rsidR="009050B8">
        <w:rPr>
          <w:sz w:val="28"/>
          <w:szCs w:val="28"/>
        </w:rPr>
        <w:t>contends</w:t>
      </w:r>
      <w:r w:rsidR="00EB3831">
        <w:rPr>
          <w:sz w:val="28"/>
          <w:szCs w:val="28"/>
        </w:rPr>
        <w:t>.</w:t>
      </w:r>
      <w:r w:rsidR="00215A4A">
        <w:rPr>
          <w:sz w:val="28"/>
          <w:szCs w:val="28"/>
        </w:rPr>
        <w:t xml:space="preserve"> There is </w:t>
      </w:r>
      <w:r w:rsidR="002B19D9">
        <w:rPr>
          <w:sz w:val="28"/>
          <w:szCs w:val="28"/>
        </w:rPr>
        <w:t>a VR</w:t>
      </w:r>
      <w:r w:rsidR="00215A4A">
        <w:rPr>
          <w:sz w:val="28"/>
          <w:szCs w:val="28"/>
        </w:rPr>
        <w:t xml:space="preserve"> version available.</w:t>
      </w:r>
    </w:p>
    <w:p w14:paraId="3F3F5934" w14:textId="3C282C6A" w:rsidR="00346E6D" w:rsidRDefault="00346E6D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Steam Page: </w:t>
      </w:r>
      <w:proofErr w:type="gramStart"/>
      <w:r w:rsidR="00865038" w:rsidRPr="00865038">
        <w:rPr>
          <w:color w:val="0070C0"/>
          <w:sz w:val="28"/>
          <w:szCs w:val="28"/>
        </w:rPr>
        <w:t>https://store.steampowered.com/app/641320/Cooking_Simulator/</w:t>
      </w:r>
      <w:proofErr w:type="gramEnd"/>
    </w:p>
    <w:p w14:paraId="71C94B2E" w14:textId="77777777" w:rsidR="00921833" w:rsidRPr="00921833" w:rsidRDefault="00921833" w:rsidP="00921833">
      <w:pPr>
        <w:rPr>
          <w:sz w:val="28"/>
          <w:szCs w:val="28"/>
        </w:rPr>
      </w:pPr>
    </w:p>
    <w:p w14:paraId="4A767EBE" w14:textId="77777777" w:rsidR="00921833" w:rsidRPr="00921833" w:rsidRDefault="00921833" w:rsidP="00921833">
      <w:pPr>
        <w:rPr>
          <w:sz w:val="28"/>
          <w:szCs w:val="28"/>
        </w:rPr>
      </w:pPr>
    </w:p>
    <w:p w14:paraId="0ECD8F13" w14:textId="77777777" w:rsidR="00921833" w:rsidRPr="00921833" w:rsidRDefault="00921833" w:rsidP="00921833">
      <w:pPr>
        <w:rPr>
          <w:sz w:val="28"/>
          <w:szCs w:val="28"/>
        </w:rPr>
      </w:pPr>
    </w:p>
    <w:p w14:paraId="50E924C4" w14:textId="77777777" w:rsidR="00921833" w:rsidRPr="00921833" w:rsidRDefault="00921833" w:rsidP="00921833">
      <w:pPr>
        <w:rPr>
          <w:sz w:val="28"/>
          <w:szCs w:val="28"/>
        </w:rPr>
      </w:pPr>
    </w:p>
    <w:p w14:paraId="3EAAC59E" w14:textId="77777777" w:rsidR="00921833" w:rsidRPr="00921833" w:rsidRDefault="00921833" w:rsidP="00921833">
      <w:pPr>
        <w:rPr>
          <w:sz w:val="28"/>
          <w:szCs w:val="28"/>
        </w:rPr>
      </w:pPr>
    </w:p>
    <w:p w14:paraId="60FAC4C1" w14:textId="48A34BC8" w:rsidR="00685B4E" w:rsidRPr="00685B4E" w:rsidRDefault="00D921BB" w:rsidP="009355C2">
      <w:pPr>
        <w:pStyle w:val="Heading1"/>
      </w:pPr>
      <w:r>
        <w:lastRenderedPageBreak/>
        <w:t xml:space="preserve">Police Simulator Patrol Officers </w:t>
      </w:r>
    </w:p>
    <w:p w14:paraId="71B7D32E" w14:textId="4D15C39C" w:rsidR="000D7CD0" w:rsidRDefault="00E84E8A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FE1BB3" wp14:editId="11241ED8">
            <wp:extent cx="6193290" cy="2952008"/>
            <wp:effectExtent l="76200" t="76200" r="131445" b="134620"/>
            <wp:docPr id="210536365" name="Picture 2" descr="A person in a police uni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365" name="Picture 2" descr="A person in a police uni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7279" cy="2968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674A63" w14:textId="0D844FF0" w:rsidR="009355C2" w:rsidRDefault="001E56E5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r w:rsidR="009076C5">
        <w:rPr>
          <w:sz w:val="28"/>
          <w:szCs w:val="28"/>
        </w:rPr>
        <w:t xml:space="preserve">the </w:t>
      </w:r>
      <w:r w:rsidR="00AA7648">
        <w:rPr>
          <w:sz w:val="28"/>
          <w:szCs w:val="28"/>
        </w:rPr>
        <w:t>Brighton</w:t>
      </w:r>
      <w:r w:rsidR="007E5628">
        <w:rPr>
          <w:sz w:val="28"/>
          <w:szCs w:val="28"/>
        </w:rPr>
        <w:t xml:space="preserve"> police force </w:t>
      </w:r>
      <w:r w:rsidR="00583BF9">
        <w:rPr>
          <w:sz w:val="28"/>
          <w:szCs w:val="28"/>
        </w:rPr>
        <w:t xml:space="preserve">and experiences the </w:t>
      </w:r>
      <w:r w:rsidR="0038119D">
        <w:rPr>
          <w:sz w:val="28"/>
          <w:szCs w:val="28"/>
        </w:rPr>
        <w:t>day-to-day</w:t>
      </w:r>
      <w:r w:rsidR="00583BF9">
        <w:rPr>
          <w:sz w:val="28"/>
          <w:szCs w:val="28"/>
        </w:rPr>
        <w:t xml:space="preserve"> life of police officer as </w:t>
      </w:r>
      <w:r w:rsidR="007F452F">
        <w:rPr>
          <w:sz w:val="28"/>
          <w:szCs w:val="28"/>
        </w:rPr>
        <w:t>you patrol the street</w:t>
      </w:r>
      <w:r w:rsidR="002B19D9">
        <w:rPr>
          <w:sz w:val="28"/>
          <w:szCs w:val="28"/>
        </w:rPr>
        <w:t>s</w:t>
      </w:r>
      <w:r w:rsidR="007F452F">
        <w:rPr>
          <w:sz w:val="28"/>
          <w:szCs w:val="28"/>
        </w:rPr>
        <w:t xml:space="preserve"> going from giving tickets to </w:t>
      </w:r>
      <w:r w:rsidR="00552291">
        <w:rPr>
          <w:sz w:val="28"/>
          <w:szCs w:val="28"/>
        </w:rPr>
        <w:t>stopping</w:t>
      </w:r>
      <w:r w:rsidR="001E1ACF">
        <w:rPr>
          <w:sz w:val="28"/>
          <w:szCs w:val="28"/>
        </w:rPr>
        <w:t xml:space="preserve"> </w:t>
      </w:r>
      <w:r w:rsidR="008B2F57">
        <w:rPr>
          <w:sz w:val="28"/>
          <w:szCs w:val="28"/>
        </w:rPr>
        <w:t xml:space="preserve">drug </w:t>
      </w:r>
      <w:r w:rsidR="005A091D">
        <w:rPr>
          <w:sz w:val="28"/>
          <w:szCs w:val="28"/>
        </w:rPr>
        <w:t>deals taking place. This game</w:t>
      </w:r>
      <w:r w:rsidR="005F1AA4">
        <w:rPr>
          <w:sz w:val="28"/>
          <w:szCs w:val="28"/>
        </w:rPr>
        <w:t xml:space="preserve"> has a dynamic traffic system that </w:t>
      </w:r>
      <w:r w:rsidR="0038119D">
        <w:rPr>
          <w:sz w:val="28"/>
          <w:szCs w:val="28"/>
        </w:rPr>
        <w:t xml:space="preserve">organically </w:t>
      </w:r>
      <w:r w:rsidR="00552291">
        <w:rPr>
          <w:sz w:val="28"/>
          <w:szCs w:val="28"/>
        </w:rPr>
        <w:t>creates</w:t>
      </w:r>
      <w:r w:rsidR="00C5284D">
        <w:rPr>
          <w:sz w:val="28"/>
          <w:szCs w:val="28"/>
        </w:rPr>
        <w:t xml:space="preserve"> traffic flow and car accident</w:t>
      </w:r>
      <w:r w:rsidR="00552291">
        <w:rPr>
          <w:sz w:val="28"/>
          <w:szCs w:val="28"/>
        </w:rPr>
        <w:t>s</w:t>
      </w:r>
      <w:r w:rsidR="00C5284D">
        <w:rPr>
          <w:sz w:val="28"/>
          <w:szCs w:val="28"/>
        </w:rPr>
        <w:t xml:space="preserve">. </w:t>
      </w:r>
      <w:r w:rsidR="00BB2E98">
        <w:rPr>
          <w:sz w:val="28"/>
          <w:szCs w:val="28"/>
        </w:rPr>
        <w:t xml:space="preserve">The game offers </w:t>
      </w:r>
      <w:r w:rsidR="00133A38">
        <w:rPr>
          <w:sz w:val="28"/>
          <w:szCs w:val="28"/>
        </w:rPr>
        <w:t>simu</w:t>
      </w:r>
      <w:r w:rsidR="00963D23">
        <w:rPr>
          <w:sz w:val="28"/>
          <w:szCs w:val="28"/>
        </w:rPr>
        <w:t xml:space="preserve">lation and casual </w:t>
      </w:r>
      <w:r w:rsidR="000647B6">
        <w:rPr>
          <w:sz w:val="28"/>
          <w:szCs w:val="28"/>
        </w:rPr>
        <w:t xml:space="preserve">mode. </w:t>
      </w:r>
    </w:p>
    <w:p w14:paraId="438EE2E4" w14:textId="20DB3332" w:rsidR="000647B6" w:rsidRPr="007420B0" w:rsidRDefault="000647B6" w:rsidP="009355C2">
      <w:pPr>
        <w:rPr>
          <w:color w:val="0070C0"/>
          <w:sz w:val="28"/>
          <w:szCs w:val="28"/>
        </w:rPr>
      </w:pPr>
      <w:r>
        <w:rPr>
          <w:sz w:val="28"/>
          <w:szCs w:val="28"/>
        </w:rPr>
        <w:t xml:space="preserve">Steam </w:t>
      </w:r>
      <w:r w:rsidR="007420B0">
        <w:rPr>
          <w:sz w:val="28"/>
          <w:szCs w:val="28"/>
        </w:rPr>
        <w:t>-</w:t>
      </w:r>
      <w:r>
        <w:rPr>
          <w:sz w:val="28"/>
          <w:szCs w:val="28"/>
        </w:rPr>
        <w:t>Page:</w:t>
      </w:r>
      <w:r w:rsidR="005261C5" w:rsidRPr="007420B0">
        <w:rPr>
          <w:color w:val="0070C0"/>
          <w:sz w:val="28"/>
          <w:szCs w:val="28"/>
        </w:rPr>
        <w:t>https://store.steampowered.com/app/997010/Police_Simulator_Patrol_Officers/</w:t>
      </w:r>
    </w:p>
    <w:p w14:paraId="0E9D8E6F" w14:textId="30FAC3D5" w:rsidR="00685B4E" w:rsidRPr="00685B4E" w:rsidRDefault="00EC1D1D" w:rsidP="006F38DB">
      <w:pPr>
        <w:pStyle w:val="Heading1"/>
      </w:pPr>
      <w:r>
        <w:lastRenderedPageBreak/>
        <w:t>Firefighting Simulator – The Squad</w:t>
      </w:r>
    </w:p>
    <w:p w14:paraId="36E3C30B" w14:textId="5E0AA4F3" w:rsidR="009355C2" w:rsidRDefault="00AC3104" w:rsidP="009355C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6ED52" wp14:editId="0166CA67">
            <wp:extent cx="6007171" cy="3011385"/>
            <wp:effectExtent l="76200" t="76200" r="127000" b="132080"/>
            <wp:docPr id="1953854358" name="Picture 3" descr="A firefighter in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54358" name="Picture 3" descr="A firefighter in a cit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01" cy="30237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17E6" w14:textId="3D1C6AEF" w:rsidR="00AC3104" w:rsidRDefault="00110EB6" w:rsidP="009355C2">
      <w:pPr>
        <w:rPr>
          <w:sz w:val="28"/>
          <w:szCs w:val="28"/>
        </w:rPr>
      </w:pPr>
      <w:r>
        <w:rPr>
          <w:sz w:val="28"/>
          <w:szCs w:val="28"/>
        </w:rPr>
        <w:t xml:space="preserve">Experiences </w:t>
      </w:r>
      <w:r w:rsidR="004047C0">
        <w:rPr>
          <w:sz w:val="28"/>
          <w:szCs w:val="28"/>
        </w:rPr>
        <w:t xml:space="preserve">what it means to be firefighter </w:t>
      </w:r>
      <w:r w:rsidR="006765BB">
        <w:rPr>
          <w:sz w:val="28"/>
          <w:szCs w:val="28"/>
        </w:rPr>
        <w:t xml:space="preserve">to </w:t>
      </w:r>
      <w:r w:rsidR="002C683C">
        <w:rPr>
          <w:sz w:val="28"/>
          <w:szCs w:val="28"/>
        </w:rPr>
        <w:t xml:space="preserve">face incredible odds in Firefighting Simulator </w:t>
      </w:r>
      <w:r w:rsidR="007B1640">
        <w:rPr>
          <w:sz w:val="28"/>
          <w:szCs w:val="28"/>
        </w:rPr>
        <w:t>– The squad</w:t>
      </w:r>
      <w:r w:rsidR="00760BA0">
        <w:rPr>
          <w:sz w:val="28"/>
          <w:szCs w:val="28"/>
        </w:rPr>
        <w:t>.</w:t>
      </w:r>
      <w:r w:rsidR="00D57F4B">
        <w:rPr>
          <w:sz w:val="28"/>
          <w:szCs w:val="28"/>
        </w:rPr>
        <w:t xml:space="preserve"> </w:t>
      </w:r>
      <w:r w:rsidR="00A70874">
        <w:rPr>
          <w:sz w:val="28"/>
          <w:szCs w:val="28"/>
        </w:rPr>
        <w:t xml:space="preserve">Team up with </w:t>
      </w:r>
      <w:r w:rsidR="00DF68C8">
        <w:rPr>
          <w:sz w:val="28"/>
          <w:szCs w:val="28"/>
        </w:rPr>
        <w:t xml:space="preserve">three of </w:t>
      </w:r>
      <w:r w:rsidR="00F35FE8">
        <w:rPr>
          <w:sz w:val="28"/>
          <w:szCs w:val="28"/>
        </w:rPr>
        <w:t xml:space="preserve">your </w:t>
      </w:r>
      <w:r w:rsidR="00C306F9">
        <w:rPr>
          <w:sz w:val="28"/>
          <w:szCs w:val="28"/>
        </w:rPr>
        <w:t>friends</w:t>
      </w:r>
      <w:r w:rsidR="00F35FE8">
        <w:rPr>
          <w:sz w:val="28"/>
          <w:szCs w:val="28"/>
        </w:rPr>
        <w:t xml:space="preserve"> or go solo to tackle missions ac</w:t>
      </w:r>
      <w:r w:rsidR="00C916CD">
        <w:rPr>
          <w:sz w:val="28"/>
          <w:szCs w:val="28"/>
        </w:rPr>
        <w:t xml:space="preserve">ross 40 diverse deployment locations stopping fires and rescuing </w:t>
      </w:r>
      <w:r w:rsidR="00A75316">
        <w:rPr>
          <w:sz w:val="28"/>
          <w:szCs w:val="28"/>
        </w:rPr>
        <w:t>civilians in a realistic sim</w:t>
      </w:r>
      <w:r w:rsidR="00BE53C6">
        <w:rPr>
          <w:sz w:val="28"/>
          <w:szCs w:val="28"/>
        </w:rPr>
        <w:t>ulator</w:t>
      </w:r>
      <w:r w:rsidR="00A75316">
        <w:rPr>
          <w:sz w:val="28"/>
          <w:szCs w:val="28"/>
        </w:rPr>
        <w:t>.</w:t>
      </w:r>
    </w:p>
    <w:p w14:paraId="5F580601" w14:textId="4D60B004" w:rsidR="00A75316" w:rsidRPr="001D2D7F" w:rsidRDefault="001D2D7F" w:rsidP="009355C2">
      <w:pPr>
        <w:rPr>
          <w:color w:val="0070C0"/>
          <w:sz w:val="28"/>
          <w:szCs w:val="28"/>
        </w:rPr>
      </w:pPr>
      <w:r>
        <w:rPr>
          <w:sz w:val="28"/>
          <w:szCs w:val="28"/>
        </w:rPr>
        <w:t>Steam page:</w:t>
      </w:r>
      <w:r w:rsidRPr="001D2D7F">
        <w:t xml:space="preserve"> </w:t>
      </w:r>
      <w:proofErr w:type="gramStart"/>
      <w:r w:rsidRPr="001D2D7F">
        <w:rPr>
          <w:color w:val="0070C0"/>
          <w:sz w:val="28"/>
          <w:szCs w:val="28"/>
        </w:rPr>
        <w:t>https://store.steampowered.com/app/420560/Firefighting_Simulator__The_Squad/</w:t>
      </w:r>
      <w:proofErr w:type="gramEnd"/>
    </w:p>
    <w:p w14:paraId="0FD5CEAA" w14:textId="7D01C5A7" w:rsidR="00685B4E" w:rsidRDefault="00EC1D1D" w:rsidP="002955AB">
      <w:pPr>
        <w:pStyle w:val="Heading1"/>
      </w:pPr>
      <w:r>
        <w:lastRenderedPageBreak/>
        <w:t>InductVR (beta)</w:t>
      </w:r>
    </w:p>
    <w:p w14:paraId="71654796" w14:textId="22DFDB51" w:rsidR="00685B4E" w:rsidRDefault="00C306F9" w:rsidP="002955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ED7D95" wp14:editId="28C5807A">
            <wp:extent cx="6027420" cy="2370117"/>
            <wp:effectExtent l="76200" t="76200" r="125730" b="125730"/>
            <wp:docPr id="1975630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30512" name="Picture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552" cy="2374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BE322" w14:textId="74C52062" w:rsidR="00D72755" w:rsidRDefault="001D2794" w:rsidP="002955AB">
      <w:pPr>
        <w:rPr>
          <w:sz w:val="28"/>
          <w:szCs w:val="28"/>
        </w:rPr>
      </w:pPr>
      <w:r>
        <w:rPr>
          <w:sz w:val="28"/>
          <w:szCs w:val="28"/>
        </w:rPr>
        <w:t xml:space="preserve">InductVR is an upcoming educational training </w:t>
      </w:r>
      <w:r w:rsidR="00D1530C">
        <w:rPr>
          <w:sz w:val="28"/>
          <w:szCs w:val="28"/>
        </w:rPr>
        <w:t>platform</w:t>
      </w:r>
      <w:r>
        <w:rPr>
          <w:sz w:val="28"/>
          <w:szCs w:val="28"/>
        </w:rPr>
        <w:t xml:space="preserve"> for Universities and Vocational Schools. </w:t>
      </w:r>
      <w:r w:rsidR="00D1530C">
        <w:rPr>
          <w:sz w:val="28"/>
          <w:szCs w:val="28"/>
        </w:rPr>
        <w:t>Students</w:t>
      </w:r>
      <w:r>
        <w:rPr>
          <w:sz w:val="28"/>
          <w:szCs w:val="28"/>
        </w:rPr>
        <w:t xml:space="preserve"> can </w:t>
      </w:r>
      <w:r w:rsidR="007A5C0F">
        <w:rPr>
          <w:sz w:val="28"/>
          <w:szCs w:val="28"/>
        </w:rPr>
        <w:t>learn</w:t>
      </w:r>
      <w:r w:rsidR="00B917A9">
        <w:rPr>
          <w:sz w:val="28"/>
          <w:szCs w:val="28"/>
        </w:rPr>
        <w:t xml:space="preserve"> from </w:t>
      </w:r>
      <w:r w:rsidR="00921833">
        <w:rPr>
          <w:sz w:val="28"/>
          <w:szCs w:val="28"/>
        </w:rPr>
        <w:t>a range</w:t>
      </w:r>
      <w:r w:rsidR="00B917A9">
        <w:rPr>
          <w:sz w:val="28"/>
          <w:szCs w:val="28"/>
        </w:rPr>
        <w:t xml:space="preserve"> of manufacturing tools like car</w:t>
      </w:r>
      <w:r w:rsidR="00EE56E0">
        <w:rPr>
          <w:sz w:val="28"/>
          <w:szCs w:val="28"/>
        </w:rPr>
        <w:t xml:space="preserve">pentry, welding, 3D </w:t>
      </w:r>
      <w:proofErr w:type="gramStart"/>
      <w:r w:rsidR="00EE56E0">
        <w:rPr>
          <w:sz w:val="28"/>
          <w:szCs w:val="28"/>
        </w:rPr>
        <w:t>printing</w:t>
      </w:r>
      <w:r w:rsidR="0034624A">
        <w:rPr>
          <w:sz w:val="28"/>
          <w:szCs w:val="28"/>
        </w:rPr>
        <w:t xml:space="preserve"> and</w:t>
      </w:r>
      <w:proofErr w:type="gramEnd"/>
      <w:r w:rsidR="0034624A">
        <w:rPr>
          <w:sz w:val="28"/>
          <w:szCs w:val="28"/>
        </w:rPr>
        <w:t xml:space="preserve"> </w:t>
      </w:r>
      <w:r w:rsidR="00D2106B">
        <w:rPr>
          <w:sz w:val="28"/>
          <w:szCs w:val="28"/>
        </w:rPr>
        <w:t xml:space="preserve">etc, </w:t>
      </w:r>
      <w:r w:rsidR="00EE56E0">
        <w:rPr>
          <w:sz w:val="28"/>
          <w:szCs w:val="28"/>
        </w:rPr>
        <w:t>in a safe and comfort</w:t>
      </w:r>
      <w:r w:rsidR="00D2106B">
        <w:rPr>
          <w:sz w:val="28"/>
          <w:szCs w:val="28"/>
        </w:rPr>
        <w:t xml:space="preserve"> of their own home.</w:t>
      </w:r>
    </w:p>
    <w:p w14:paraId="73A00A16" w14:textId="2794B38D" w:rsidR="002F543B" w:rsidRDefault="002F543B" w:rsidP="002955AB">
      <w:pPr>
        <w:rPr>
          <w:color w:val="0070C0"/>
          <w:sz w:val="28"/>
          <w:szCs w:val="28"/>
        </w:rPr>
      </w:pPr>
      <w:r>
        <w:rPr>
          <w:sz w:val="28"/>
          <w:szCs w:val="28"/>
        </w:rPr>
        <w:t>Steam page</w:t>
      </w:r>
      <w:r w:rsidRPr="002B63AA">
        <w:rPr>
          <w:color w:val="0070C0"/>
          <w:sz w:val="28"/>
          <w:szCs w:val="28"/>
        </w:rPr>
        <w:t>:</w:t>
      </w:r>
      <w:r w:rsidR="002B63AA" w:rsidRPr="002B63AA">
        <w:rPr>
          <w:color w:val="0070C0"/>
        </w:rPr>
        <w:t xml:space="preserve"> </w:t>
      </w:r>
      <w:hyperlink r:id="rId16" w:history="1">
        <w:r w:rsidR="002B63AA" w:rsidRPr="002B63AA">
          <w:rPr>
            <w:rStyle w:val="Hyperlink"/>
            <w:color w:val="0070C0"/>
            <w:sz w:val="28"/>
            <w:szCs w:val="28"/>
          </w:rPr>
          <w:t>https://store.steampowered.com/app/907180/InductVR_beta/</w:t>
        </w:r>
      </w:hyperlink>
    </w:p>
    <w:p w14:paraId="191350BB" w14:textId="77777777" w:rsidR="002B63AA" w:rsidRDefault="002B63AA" w:rsidP="002955AB">
      <w:pPr>
        <w:rPr>
          <w:color w:val="0070C0"/>
          <w:sz w:val="28"/>
          <w:szCs w:val="28"/>
        </w:rPr>
      </w:pPr>
    </w:p>
    <w:p w14:paraId="53B56B1D" w14:textId="240D5B78" w:rsidR="002B63AA" w:rsidRPr="002B63AA" w:rsidRDefault="002B63AA" w:rsidP="002B63AA">
      <w:pPr>
        <w:pStyle w:val="Heading1"/>
      </w:pPr>
      <w:r w:rsidRPr="002B63AA">
        <w:t>Reference Page:</w:t>
      </w:r>
    </w:p>
    <w:p w14:paraId="001EB48C" w14:textId="37D54D59" w:rsidR="002B63AA" w:rsidRPr="00921833" w:rsidRDefault="002B63AA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7" w:history="1">
        <w:r w:rsidRPr="00921833">
          <w:rPr>
            <w:rStyle w:val="Hyperlink"/>
            <w:color w:val="0070C0"/>
            <w:sz w:val="28"/>
            <w:szCs w:val="28"/>
          </w:rPr>
          <w:t>https://store.steampowered.com/app/1190000/Car_Mechanic_Simulator_2021/</w:t>
        </w:r>
      </w:hyperlink>
    </w:p>
    <w:p w14:paraId="170F90EE" w14:textId="6D72E553" w:rsidR="002B63AA" w:rsidRPr="00921833" w:rsidRDefault="002B63AA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8" w:history="1">
        <w:r w:rsidRPr="00921833">
          <w:rPr>
            <w:rStyle w:val="Hyperlink"/>
            <w:color w:val="0070C0"/>
            <w:sz w:val="28"/>
            <w:szCs w:val="28"/>
          </w:rPr>
          <w:t>https://store.steampowered.com/app/641320/Cooking_Simulator/</w:t>
        </w:r>
      </w:hyperlink>
    </w:p>
    <w:p w14:paraId="547EB190" w14:textId="0CD3219F" w:rsidR="002B63AA" w:rsidRPr="00921833" w:rsidRDefault="0067199B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19" w:history="1">
        <w:r w:rsidRPr="00921833">
          <w:rPr>
            <w:rStyle w:val="Hyperlink"/>
            <w:color w:val="0070C0"/>
            <w:sz w:val="28"/>
            <w:szCs w:val="28"/>
          </w:rPr>
          <w:t>https://store.steampowered.com/app/997010/Police_Simulator_Patrol_Officers/</w:t>
        </w:r>
      </w:hyperlink>
    </w:p>
    <w:p w14:paraId="717321C1" w14:textId="4D360C37" w:rsidR="0067199B" w:rsidRPr="00921833" w:rsidRDefault="0067199B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20" w:history="1">
        <w:r w:rsidRPr="00921833">
          <w:rPr>
            <w:rStyle w:val="Hyperlink"/>
            <w:color w:val="0070C0"/>
            <w:sz w:val="28"/>
            <w:szCs w:val="28"/>
          </w:rPr>
          <w:t>https://store.steampowered.com/app/420560/Firefighting_Simulator__The_Squad/</w:t>
        </w:r>
      </w:hyperlink>
    </w:p>
    <w:p w14:paraId="0FEC758C" w14:textId="5DA9E700" w:rsidR="0067199B" w:rsidRPr="00921833" w:rsidRDefault="0067199B" w:rsidP="002B63AA">
      <w:pPr>
        <w:pStyle w:val="ListParagraph"/>
        <w:numPr>
          <w:ilvl w:val="0"/>
          <w:numId w:val="46"/>
        </w:numPr>
        <w:rPr>
          <w:color w:val="0070C0"/>
          <w:sz w:val="28"/>
          <w:szCs w:val="28"/>
        </w:rPr>
      </w:pPr>
      <w:hyperlink r:id="rId21" w:history="1">
        <w:r w:rsidRPr="00921833">
          <w:rPr>
            <w:rStyle w:val="Hyperlink"/>
            <w:color w:val="0070C0"/>
            <w:sz w:val="28"/>
            <w:szCs w:val="28"/>
          </w:rPr>
          <w:t>https://store.steampowered.com/app/907180/InductVR_beta/</w:t>
        </w:r>
      </w:hyperlink>
    </w:p>
    <w:sectPr w:rsidR="0067199B" w:rsidRPr="00921833" w:rsidSect="000C06A2">
      <w:headerReference w:type="default" r:id="rId22"/>
      <w:footerReference w:type="default" r:id="rId23"/>
      <w:headerReference w:type="first" r:id="rId24"/>
      <w:footerReference w:type="first" r:id="rId25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432A3" w14:textId="77777777" w:rsidR="000C06A2" w:rsidRDefault="000C06A2" w:rsidP="005A20E2">
      <w:pPr>
        <w:spacing w:after="0"/>
      </w:pPr>
      <w:r>
        <w:separator/>
      </w:r>
    </w:p>
    <w:p w14:paraId="78C744FE" w14:textId="77777777" w:rsidR="000C06A2" w:rsidRDefault="000C06A2"/>
    <w:p w14:paraId="0FAEC3CE" w14:textId="77777777" w:rsidR="000C06A2" w:rsidRDefault="000C06A2" w:rsidP="009B4773"/>
    <w:p w14:paraId="3E9A6F4E" w14:textId="77777777" w:rsidR="000C06A2" w:rsidRDefault="000C06A2" w:rsidP="00513832"/>
  </w:endnote>
  <w:endnote w:type="continuationSeparator" w:id="0">
    <w:p w14:paraId="158263F1" w14:textId="77777777" w:rsidR="000C06A2" w:rsidRDefault="000C06A2" w:rsidP="005A20E2">
      <w:pPr>
        <w:spacing w:after="0"/>
      </w:pPr>
      <w:r>
        <w:continuationSeparator/>
      </w:r>
    </w:p>
    <w:p w14:paraId="4640DA62" w14:textId="77777777" w:rsidR="000C06A2" w:rsidRDefault="000C06A2"/>
    <w:p w14:paraId="4106C688" w14:textId="77777777" w:rsidR="000C06A2" w:rsidRDefault="000C06A2" w:rsidP="009B4773"/>
    <w:p w14:paraId="3BFB1C95" w14:textId="77777777" w:rsidR="000C06A2" w:rsidRDefault="000C06A2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F4957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CC7B5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A7BB3" w14:textId="77777777" w:rsidR="000C06A2" w:rsidRDefault="000C06A2" w:rsidP="005A20E2">
      <w:pPr>
        <w:spacing w:after="0"/>
      </w:pPr>
      <w:r>
        <w:separator/>
      </w:r>
    </w:p>
    <w:p w14:paraId="6B584A68" w14:textId="77777777" w:rsidR="000C06A2" w:rsidRDefault="000C06A2"/>
    <w:p w14:paraId="352B6374" w14:textId="77777777" w:rsidR="000C06A2" w:rsidRDefault="000C06A2" w:rsidP="009B4773"/>
    <w:p w14:paraId="5C9333BA" w14:textId="77777777" w:rsidR="000C06A2" w:rsidRDefault="000C06A2" w:rsidP="00513832"/>
  </w:footnote>
  <w:footnote w:type="continuationSeparator" w:id="0">
    <w:p w14:paraId="711005DA" w14:textId="77777777" w:rsidR="000C06A2" w:rsidRDefault="000C06A2" w:rsidP="005A20E2">
      <w:pPr>
        <w:spacing w:after="0"/>
      </w:pPr>
      <w:r>
        <w:continuationSeparator/>
      </w:r>
    </w:p>
    <w:p w14:paraId="0EBD7489" w14:textId="77777777" w:rsidR="000C06A2" w:rsidRDefault="000C06A2"/>
    <w:p w14:paraId="152C5475" w14:textId="77777777" w:rsidR="000C06A2" w:rsidRDefault="000C06A2" w:rsidP="009B4773"/>
    <w:p w14:paraId="60B0D82E" w14:textId="77777777" w:rsidR="000C06A2" w:rsidRDefault="000C06A2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58703" w14:textId="3E2D4CC2" w:rsidR="003639D2" w:rsidRPr="003639D2" w:rsidRDefault="00000000" w:rsidP="003639D2">
    <w:pPr>
      <w:pStyle w:val="Header1"/>
    </w:pPr>
    <w:sdt>
      <w:sdtPr>
        <w:alias w:val="Title"/>
        <w:tag w:val=""/>
        <w:id w:val="-611985797"/>
        <w:placeholder>
          <w:docPart w:val="5A94B328B3464AE9982C0781B2786DF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Content>
        <w:r w:rsidR="003E149F">
          <w:t>VAR LABS: VR List</w:t>
        </w:r>
      </w:sdtContent>
    </w:sdt>
  </w:p>
  <w:p w14:paraId="41393D7B" w14:textId="281C20E6" w:rsidR="005854DB" w:rsidRPr="005854DB" w:rsidRDefault="00000000" w:rsidP="003D6AFD">
    <w:pPr>
      <w:pStyle w:val="Header"/>
    </w:pPr>
    <w:sdt>
      <w:sdtPr>
        <w:alias w:val="Subtitle"/>
        <w:tag w:val=""/>
        <w:id w:val="-202331330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Content>
        <w:r w:rsidR="003E149F">
          <w:t>By: Humza Sheikh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663A4ECE" wp14:editId="65EE1019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8BA0D5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63A4EC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428BA0D5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CE0C0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78EC720F" wp14:editId="21E0A7A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4227244"/>
    <w:multiLevelType w:val="hybridMultilevel"/>
    <w:tmpl w:val="D61A3E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6552154">
    <w:abstractNumId w:val="27"/>
  </w:num>
  <w:num w:numId="2" w16cid:durableId="956984410">
    <w:abstractNumId w:val="36"/>
  </w:num>
  <w:num w:numId="3" w16cid:durableId="2102293898">
    <w:abstractNumId w:val="17"/>
  </w:num>
  <w:num w:numId="4" w16cid:durableId="380132782">
    <w:abstractNumId w:val="25"/>
  </w:num>
  <w:num w:numId="5" w16cid:durableId="321979653">
    <w:abstractNumId w:val="14"/>
  </w:num>
  <w:num w:numId="6" w16cid:durableId="803620489">
    <w:abstractNumId w:val="8"/>
  </w:num>
  <w:num w:numId="7" w16cid:durableId="1705012972">
    <w:abstractNumId w:val="35"/>
  </w:num>
  <w:num w:numId="8" w16cid:durableId="1944725452">
    <w:abstractNumId w:val="13"/>
  </w:num>
  <w:num w:numId="9" w16cid:durableId="1369143729">
    <w:abstractNumId w:val="37"/>
  </w:num>
  <w:num w:numId="10" w16cid:durableId="171527875">
    <w:abstractNumId w:val="32"/>
  </w:num>
  <w:num w:numId="11" w16cid:durableId="4017442">
    <w:abstractNumId w:val="4"/>
  </w:num>
  <w:num w:numId="12" w16cid:durableId="1904484173">
    <w:abstractNumId w:val="11"/>
  </w:num>
  <w:num w:numId="13" w16cid:durableId="579758495">
    <w:abstractNumId w:val="16"/>
  </w:num>
  <w:num w:numId="14" w16cid:durableId="1377311227">
    <w:abstractNumId w:val="24"/>
  </w:num>
  <w:num w:numId="15" w16cid:durableId="421725127">
    <w:abstractNumId w:val="20"/>
  </w:num>
  <w:num w:numId="16" w16cid:durableId="110708876">
    <w:abstractNumId w:val="7"/>
  </w:num>
  <w:num w:numId="17" w16cid:durableId="83572177">
    <w:abstractNumId w:val="26"/>
  </w:num>
  <w:num w:numId="18" w16cid:durableId="1334918799">
    <w:abstractNumId w:val="38"/>
  </w:num>
  <w:num w:numId="19" w16cid:durableId="1915046158">
    <w:abstractNumId w:val="10"/>
  </w:num>
  <w:num w:numId="20" w16cid:durableId="2054719">
    <w:abstractNumId w:val="29"/>
  </w:num>
  <w:num w:numId="21" w16cid:durableId="958681087">
    <w:abstractNumId w:val="12"/>
  </w:num>
  <w:num w:numId="22" w16cid:durableId="662978217">
    <w:abstractNumId w:val="21"/>
  </w:num>
  <w:num w:numId="23" w16cid:durableId="1583180665">
    <w:abstractNumId w:val="23"/>
  </w:num>
  <w:num w:numId="24" w16cid:durableId="541482273">
    <w:abstractNumId w:val="19"/>
  </w:num>
  <w:num w:numId="25" w16cid:durableId="1495413013">
    <w:abstractNumId w:val="22"/>
  </w:num>
  <w:num w:numId="26" w16cid:durableId="1392314309">
    <w:abstractNumId w:val="9"/>
  </w:num>
  <w:num w:numId="27" w16cid:durableId="2014067386">
    <w:abstractNumId w:val="33"/>
  </w:num>
  <w:num w:numId="28" w16cid:durableId="1551576921">
    <w:abstractNumId w:val="15"/>
  </w:num>
  <w:num w:numId="29" w16cid:durableId="1629238130">
    <w:abstractNumId w:val="6"/>
  </w:num>
  <w:num w:numId="30" w16cid:durableId="504365606">
    <w:abstractNumId w:val="18"/>
  </w:num>
  <w:num w:numId="31" w16cid:durableId="46147085">
    <w:abstractNumId w:val="5"/>
  </w:num>
  <w:num w:numId="32" w16cid:durableId="869338459">
    <w:abstractNumId w:val="28"/>
  </w:num>
  <w:num w:numId="33" w16cid:durableId="1773353530">
    <w:abstractNumId w:val="31"/>
  </w:num>
  <w:num w:numId="34" w16cid:durableId="1086925503">
    <w:abstractNumId w:val="3"/>
  </w:num>
  <w:num w:numId="35" w16cid:durableId="2127385190">
    <w:abstractNumId w:val="1"/>
  </w:num>
  <w:num w:numId="36" w16cid:durableId="1917520557">
    <w:abstractNumId w:val="2"/>
  </w:num>
  <w:num w:numId="37" w16cid:durableId="2096242601">
    <w:abstractNumId w:val="0"/>
  </w:num>
  <w:num w:numId="38" w16cid:durableId="782067653">
    <w:abstractNumId w:val="34"/>
  </w:num>
  <w:num w:numId="39" w16cid:durableId="919038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5301574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2091405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99166542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9921118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9622667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1161697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343553019">
    <w:abstractNumId w:val="3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9F"/>
    <w:rsid w:val="0000092E"/>
    <w:rsid w:val="00012A83"/>
    <w:rsid w:val="00017C3C"/>
    <w:rsid w:val="00021F2E"/>
    <w:rsid w:val="00026EAE"/>
    <w:rsid w:val="0003123C"/>
    <w:rsid w:val="00032A10"/>
    <w:rsid w:val="000368D0"/>
    <w:rsid w:val="00043FFE"/>
    <w:rsid w:val="00044074"/>
    <w:rsid w:val="0004430C"/>
    <w:rsid w:val="00044B44"/>
    <w:rsid w:val="000647B6"/>
    <w:rsid w:val="00066DE2"/>
    <w:rsid w:val="00077931"/>
    <w:rsid w:val="00084E91"/>
    <w:rsid w:val="000900B6"/>
    <w:rsid w:val="000A649E"/>
    <w:rsid w:val="000A7626"/>
    <w:rsid w:val="000B24E4"/>
    <w:rsid w:val="000B2D28"/>
    <w:rsid w:val="000B5DA2"/>
    <w:rsid w:val="000C06A2"/>
    <w:rsid w:val="000C1C28"/>
    <w:rsid w:val="000C5872"/>
    <w:rsid w:val="000D7CD0"/>
    <w:rsid w:val="000E0979"/>
    <w:rsid w:val="000E1544"/>
    <w:rsid w:val="000F47C0"/>
    <w:rsid w:val="00100386"/>
    <w:rsid w:val="00110EB6"/>
    <w:rsid w:val="001155CE"/>
    <w:rsid w:val="001225D9"/>
    <w:rsid w:val="0012403E"/>
    <w:rsid w:val="00124370"/>
    <w:rsid w:val="00133A38"/>
    <w:rsid w:val="00136708"/>
    <w:rsid w:val="00144264"/>
    <w:rsid w:val="00160392"/>
    <w:rsid w:val="00164319"/>
    <w:rsid w:val="001656FB"/>
    <w:rsid w:val="001A5429"/>
    <w:rsid w:val="001D1C22"/>
    <w:rsid w:val="001D2794"/>
    <w:rsid w:val="001D2D7F"/>
    <w:rsid w:val="001E11F1"/>
    <w:rsid w:val="001E1ACF"/>
    <w:rsid w:val="001E1E58"/>
    <w:rsid w:val="001E56E5"/>
    <w:rsid w:val="00206719"/>
    <w:rsid w:val="00207A17"/>
    <w:rsid w:val="00211FF2"/>
    <w:rsid w:val="00215A4A"/>
    <w:rsid w:val="00240312"/>
    <w:rsid w:val="00247B17"/>
    <w:rsid w:val="00252E4A"/>
    <w:rsid w:val="002642A8"/>
    <w:rsid w:val="002865EF"/>
    <w:rsid w:val="00286DC4"/>
    <w:rsid w:val="00292E9F"/>
    <w:rsid w:val="002955AB"/>
    <w:rsid w:val="002A137B"/>
    <w:rsid w:val="002B19D9"/>
    <w:rsid w:val="002B63AA"/>
    <w:rsid w:val="002C683C"/>
    <w:rsid w:val="002F543B"/>
    <w:rsid w:val="0031130D"/>
    <w:rsid w:val="00314A6F"/>
    <w:rsid w:val="00334394"/>
    <w:rsid w:val="0034624A"/>
    <w:rsid w:val="00346E6D"/>
    <w:rsid w:val="00347AF5"/>
    <w:rsid w:val="00360F98"/>
    <w:rsid w:val="00362478"/>
    <w:rsid w:val="0036267A"/>
    <w:rsid w:val="003639D2"/>
    <w:rsid w:val="003729DF"/>
    <w:rsid w:val="00374421"/>
    <w:rsid w:val="0038119D"/>
    <w:rsid w:val="00381783"/>
    <w:rsid w:val="00396BA9"/>
    <w:rsid w:val="003A1203"/>
    <w:rsid w:val="003B545F"/>
    <w:rsid w:val="003B5758"/>
    <w:rsid w:val="003C01B2"/>
    <w:rsid w:val="003C590B"/>
    <w:rsid w:val="003D59A7"/>
    <w:rsid w:val="003D6AFD"/>
    <w:rsid w:val="003E149F"/>
    <w:rsid w:val="003E5AD2"/>
    <w:rsid w:val="003E78A7"/>
    <w:rsid w:val="003E79D7"/>
    <w:rsid w:val="003F0714"/>
    <w:rsid w:val="003F13B0"/>
    <w:rsid w:val="003F2125"/>
    <w:rsid w:val="003F5F4A"/>
    <w:rsid w:val="00403423"/>
    <w:rsid w:val="004047C0"/>
    <w:rsid w:val="0040756E"/>
    <w:rsid w:val="004262DD"/>
    <w:rsid w:val="0042646F"/>
    <w:rsid w:val="00435096"/>
    <w:rsid w:val="004411FB"/>
    <w:rsid w:val="00443212"/>
    <w:rsid w:val="00493EC0"/>
    <w:rsid w:val="00495909"/>
    <w:rsid w:val="004B5251"/>
    <w:rsid w:val="004C0453"/>
    <w:rsid w:val="004C432D"/>
    <w:rsid w:val="004C7B3E"/>
    <w:rsid w:val="00513832"/>
    <w:rsid w:val="005261C5"/>
    <w:rsid w:val="00526C37"/>
    <w:rsid w:val="00533047"/>
    <w:rsid w:val="00552291"/>
    <w:rsid w:val="00567626"/>
    <w:rsid w:val="00577B45"/>
    <w:rsid w:val="00583BF9"/>
    <w:rsid w:val="005854DB"/>
    <w:rsid w:val="00587F7C"/>
    <w:rsid w:val="005919AF"/>
    <w:rsid w:val="005A091D"/>
    <w:rsid w:val="005A20E2"/>
    <w:rsid w:val="005B5495"/>
    <w:rsid w:val="005B6A1A"/>
    <w:rsid w:val="005C7E0C"/>
    <w:rsid w:val="005D2146"/>
    <w:rsid w:val="005F1AA4"/>
    <w:rsid w:val="005F6388"/>
    <w:rsid w:val="006329E1"/>
    <w:rsid w:val="00633E73"/>
    <w:rsid w:val="00655308"/>
    <w:rsid w:val="00664450"/>
    <w:rsid w:val="0067199B"/>
    <w:rsid w:val="006765BB"/>
    <w:rsid w:val="006765F5"/>
    <w:rsid w:val="00685B4E"/>
    <w:rsid w:val="006936EB"/>
    <w:rsid w:val="006B048A"/>
    <w:rsid w:val="006B2383"/>
    <w:rsid w:val="006C4D5C"/>
    <w:rsid w:val="006D0144"/>
    <w:rsid w:val="006E3FC8"/>
    <w:rsid w:val="006F2AD8"/>
    <w:rsid w:val="006F38DB"/>
    <w:rsid w:val="007157EF"/>
    <w:rsid w:val="00734EE0"/>
    <w:rsid w:val="0073670F"/>
    <w:rsid w:val="00740FCE"/>
    <w:rsid w:val="007420B0"/>
    <w:rsid w:val="00753E67"/>
    <w:rsid w:val="00760BA0"/>
    <w:rsid w:val="00762918"/>
    <w:rsid w:val="00765BE8"/>
    <w:rsid w:val="00772F0E"/>
    <w:rsid w:val="0078010D"/>
    <w:rsid w:val="00784AB5"/>
    <w:rsid w:val="007A5C0F"/>
    <w:rsid w:val="007B1640"/>
    <w:rsid w:val="007B17C4"/>
    <w:rsid w:val="007B1F5A"/>
    <w:rsid w:val="007B3AB6"/>
    <w:rsid w:val="007B5AFF"/>
    <w:rsid w:val="007C136F"/>
    <w:rsid w:val="007C5AF4"/>
    <w:rsid w:val="007D40E3"/>
    <w:rsid w:val="007D5767"/>
    <w:rsid w:val="007D5A89"/>
    <w:rsid w:val="007E5628"/>
    <w:rsid w:val="007F452F"/>
    <w:rsid w:val="007F793B"/>
    <w:rsid w:val="00813EC8"/>
    <w:rsid w:val="00817F8C"/>
    <w:rsid w:val="0082491D"/>
    <w:rsid w:val="0083428B"/>
    <w:rsid w:val="00865038"/>
    <w:rsid w:val="00876F99"/>
    <w:rsid w:val="008820B3"/>
    <w:rsid w:val="00886169"/>
    <w:rsid w:val="0089410F"/>
    <w:rsid w:val="008965F6"/>
    <w:rsid w:val="008A2B5E"/>
    <w:rsid w:val="008B2F57"/>
    <w:rsid w:val="008C2876"/>
    <w:rsid w:val="008D3386"/>
    <w:rsid w:val="008F3332"/>
    <w:rsid w:val="008F704C"/>
    <w:rsid w:val="0090206C"/>
    <w:rsid w:val="00902998"/>
    <w:rsid w:val="009050B8"/>
    <w:rsid w:val="009076C5"/>
    <w:rsid w:val="00910CAF"/>
    <w:rsid w:val="00912C1B"/>
    <w:rsid w:val="0092125E"/>
    <w:rsid w:val="00921833"/>
    <w:rsid w:val="00924319"/>
    <w:rsid w:val="009355C2"/>
    <w:rsid w:val="00952A7A"/>
    <w:rsid w:val="00963D23"/>
    <w:rsid w:val="00967417"/>
    <w:rsid w:val="00974BF8"/>
    <w:rsid w:val="00977901"/>
    <w:rsid w:val="009A02FA"/>
    <w:rsid w:val="009A3B33"/>
    <w:rsid w:val="009A40AC"/>
    <w:rsid w:val="009A45A0"/>
    <w:rsid w:val="009A6A37"/>
    <w:rsid w:val="009B35B5"/>
    <w:rsid w:val="009B3A56"/>
    <w:rsid w:val="009B4773"/>
    <w:rsid w:val="009D2556"/>
    <w:rsid w:val="00A371D8"/>
    <w:rsid w:val="00A630FD"/>
    <w:rsid w:val="00A67285"/>
    <w:rsid w:val="00A70874"/>
    <w:rsid w:val="00A74908"/>
    <w:rsid w:val="00A75316"/>
    <w:rsid w:val="00A85D69"/>
    <w:rsid w:val="00A91213"/>
    <w:rsid w:val="00A960DC"/>
    <w:rsid w:val="00AA09A3"/>
    <w:rsid w:val="00AA29B1"/>
    <w:rsid w:val="00AA387F"/>
    <w:rsid w:val="00AA66D7"/>
    <w:rsid w:val="00AA7648"/>
    <w:rsid w:val="00AC3104"/>
    <w:rsid w:val="00AC3653"/>
    <w:rsid w:val="00AE0241"/>
    <w:rsid w:val="00AE5008"/>
    <w:rsid w:val="00B0273E"/>
    <w:rsid w:val="00B12D81"/>
    <w:rsid w:val="00B14997"/>
    <w:rsid w:val="00B26302"/>
    <w:rsid w:val="00B37B3B"/>
    <w:rsid w:val="00B44C47"/>
    <w:rsid w:val="00B57756"/>
    <w:rsid w:val="00B57F4F"/>
    <w:rsid w:val="00B6416C"/>
    <w:rsid w:val="00B64BA8"/>
    <w:rsid w:val="00B7636D"/>
    <w:rsid w:val="00B80CF1"/>
    <w:rsid w:val="00B81EB1"/>
    <w:rsid w:val="00B917A9"/>
    <w:rsid w:val="00BA2A38"/>
    <w:rsid w:val="00BA31C4"/>
    <w:rsid w:val="00BB02E6"/>
    <w:rsid w:val="00BB2E98"/>
    <w:rsid w:val="00BD0C60"/>
    <w:rsid w:val="00BE470E"/>
    <w:rsid w:val="00BE53C6"/>
    <w:rsid w:val="00BF3D3D"/>
    <w:rsid w:val="00C10115"/>
    <w:rsid w:val="00C17BCF"/>
    <w:rsid w:val="00C306F9"/>
    <w:rsid w:val="00C3246A"/>
    <w:rsid w:val="00C33390"/>
    <w:rsid w:val="00C5284D"/>
    <w:rsid w:val="00C62DEF"/>
    <w:rsid w:val="00C65564"/>
    <w:rsid w:val="00C916CD"/>
    <w:rsid w:val="00CA61D8"/>
    <w:rsid w:val="00CD1D98"/>
    <w:rsid w:val="00CF1267"/>
    <w:rsid w:val="00D13200"/>
    <w:rsid w:val="00D1530C"/>
    <w:rsid w:val="00D2106B"/>
    <w:rsid w:val="00D26769"/>
    <w:rsid w:val="00D27AF8"/>
    <w:rsid w:val="00D57F4B"/>
    <w:rsid w:val="00D6543F"/>
    <w:rsid w:val="00D72755"/>
    <w:rsid w:val="00D74E0C"/>
    <w:rsid w:val="00D8068C"/>
    <w:rsid w:val="00D921BB"/>
    <w:rsid w:val="00D94688"/>
    <w:rsid w:val="00DA2D18"/>
    <w:rsid w:val="00DA3DFA"/>
    <w:rsid w:val="00DB5A2E"/>
    <w:rsid w:val="00DC0528"/>
    <w:rsid w:val="00DC1104"/>
    <w:rsid w:val="00DC7466"/>
    <w:rsid w:val="00DC7E1C"/>
    <w:rsid w:val="00DE65A2"/>
    <w:rsid w:val="00DF2DCC"/>
    <w:rsid w:val="00DF68C8"/>
    <w:rsid w:val="00E01D0E"/>
    <w:rsid w:val="00E16215"/>
    <w:rsid w:val="00E31650"/>
    <w:rsid w:val="00E35169"/>
    <w:rsid w:val="00E53724"/>
    <w:rsid w:val="00E552C8"/>
    <w:rsid w:val="00E75006"/>
    <w:rsid w:val="00E84350"/>
    <w:rsid w:val="00E84E8A"/>
    <w:rsid w:val="00E85863"/>
    <w:rsid w:val="00E91AE4"/>
    <w:rsid w:val="00EA431D"/>
    <w:rsid w:val="00EB3831"/>
    <w:rsid w:val="00EC1D1D"/>
    <w:rsid w:val="00EC4BCD"/>
    <w:rsid w:val="00EC6D7C"/>
    <w:rsid w:val="00EC7B70"/>
    <w:rsid w:val="00EE05E8"/>
    <w:rsid w:val="00EE0644"/>
    <w:rsid w:val="00EE56E0"/>
    <w:rsid w:val="00EF2EDC"/>
    <w:rsid w:val="00F217D3"/>
    <w:rsid w:val="00F33F5E"/>
    <w:rsid w:val="00F35FE8"/>
    <w:rsid w:val="00F60840"/>
    <w:rsid w:val="00F75B86"/>
    <w:rsid w:val="00F77933"/>
    <w:rsid w:val="00F8411A"/>
    <w:rsid w:val="00FB1673"/>
    <w:rsid w:val="00FB315C"/>
    <w:rsid w:val="00FB6079"/>
    <w:rsid w:val="00FC0CCC"/>
    <w:rsid w:val="00FC1405"/>
    <w:rsid w:val="00FD4D4A"/>
    <w:rsid w:val="00FF0913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8A59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  <w:style w:type="character" w:styleId="UnresolvedMention">
    <w:name w:val="Unresolved Mention"/>
    <w:basedOn w:val="DefaultParagraphFont"/>
    <w:uiPriority w:val="99"/>
    <w:semiHidden/>
    <w:unhideWhenUsed/>
    <w:rsid w:val="00EC7B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store.steampowered.com/app/641320/Cooking_Simulator/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store.steampowered.com/app/907180/InductVR_beta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store.steampowered.com/app/1190000/Car_Mechanic_Simulator_2021/" TargetMode="Externa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yperlink" Target="https://store.steampowered.com/app/907180/InductVR_beta/" TargetMode="External"/><Relationship Id="rId20" Type="http://schemas.openxmlformats.org/officeDocument/2006/relationships/hyperlink" Target="https://store.steampowered.com/app/420560/Firefighting_Simulator__The_Squad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store.steampowered.com/app/997010/Police_Simulator_Patrol_Officers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umza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E0760259BD45348336BCA72AB32C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1E88B1-C527-40F8-A4E4-B963B8F1BF2C}"/>
      </w:docPartPr>
      <w:docPartBody>
        <w:p w:rsidR="00D25637" w:rsidRDefault="00D25637">
          <w:pPr>
            <w:pStyle w:val="91E0760259BD45348336BCA72AB32CD2"/>
          </w:pPr>
          <w:r w:rsidRPr="003639D2">
            <w:t>OFFICE-BASED AGENCY</w:t>
          </w:r>
        </w:p>
      </w:docPartBody>
    </w:docPart>
    <w:docPart>
      <w:docPartPr>
        <w:name w:val="BC3D4E4C15CE4124A801FE88E92029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EF06F5-CC18-40E4-887C-54497482C3A8}"/>
      </w:docPartPr>
      <w:docPartBody>
        <w:p w:rsidR="00D25637" w:rsidRDefault="00D25637">
          <w:pPr>
            <w:pStyle w:val="BC3D4E4C15CE4124A801FE88E92029CA"/>
          </w:pPr>
          <w:r w:rsidRPr="003639D2">
            <w:t>Startup Checklist</w:t>
          </w:r>
        </w:p>
      </w:docPartBody>
    </w:docPart>
    <w:docPart>
      <w:docPartPr>
        <w:name w:val="5A94B328B3464AE9982C0781B2786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F5BE9-14C2-4E17-9DBE-DC8946388BE7}"/>
      </w:docPartPr>
      <w:docPartBody>
        <w:p w:rsidR="00D25637" w:rsidRDefault="00D25637">
          <w:pPr>
            <w:pStyle w:val="5A94B328B3464AE9982C0781B2786DF4"/>
          </w:pPr>
          <w:r w:rsidRPr="00207A17">
            <w:t>Let the local or regional press know you are opening and 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37"/>
    <w:rsid w:val="00D25637"/>
    <w:rsid w:val="00D9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E0760259BD45348336BCA72AB32CD2">
    <w:name w:val="91E0760259BD45348336BCA72AB32CD2"/>
  </w:style>
  <w:style w:type="paragraph" w:customStyle="1" w:styleId="BC3D4E4C15CE4124A801FE88E92029CA">
    <w:name w:val="BC3D4E4C15CE4124A801FE88E92029CA"/>
  </w:style>
  <w:style w:type="paragraph" w:customStyle="1" w:styleId="5A94B328B3464AE9982C0781B2786DF4">
    <w:name w:val="5A94B328B3464AE9982C0781B2786DF4"/>
  </w:style>
  <w:style w:type="paragraph" w:customStyle="1" w:styleId="8EE4D3A1F7244D449CC363056D2CBE0B">
    <w:name w:val="8EE4D3A1F7244D449CC363056D2CBE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6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VAR LABS: VR List</vt:lpstr>
    </vt:vector>
  </TitlesOfParts>
  <Company/>
  <LinksUpToDate>false</LinksUpToDate>
  <CharactersWithSpaces>3305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VAR LABS: VR List</dc:title>
  <dc:subject/>
  <dc:creator/>
  <cp:keywords/>
  <dc:description/>
  <cp:lastModifiedBy/>
  <cp:revision>1</cp:revision>
  <dcterms:created xsi:type="dcterms:W3CDTF">2024-02-28T18:19:00Z</dcterms:created>
  <dcterms:modified xsi:type="dcterms:W3CDTF">2024-02-29T18:02:00Z</dcterms:modified>
  <cp:contentStatus>By: Humza Sheikh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