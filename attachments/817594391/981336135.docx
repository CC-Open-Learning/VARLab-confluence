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1635586B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2BAC90A2" w14:textId="77777777" w:rsidR="00B0688D" w:rsidRDefault="00B0688D" w:rsidP="007057F4">
            <w:bookmarkStart w:id="0" w:name="_Hlk159851241"/>
            <w:bookmarkEnd w:id="0"/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F1339E8" wp14:editId="2FA146E9">
                      <wp:extent cx="3696236" cy="133940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E3FEEF" w14:textId="46EB983F" w:rsidR="00B0688D" w:rsidRPr="002E0194" w:rsidRDefault="00C815FF" w:rsidP="002E0194">
                                  <w:pPr>
                                    <w:pStyle w:val="Title"/>
                                  </w:pPr>
                                  <w:r>
                                    <w:t>Short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F1339E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91.0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mJGQIAAC0EAAAOAAAAZHJzL2Uyb0RvYy54bWysU02P2jAQvVfqf7B8LwmEpSU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" filled="f" stroked="f" strokeweight=".5pt">
                      <v:textbox>
                        <w:txbxContent>
                          <w:p w14:paraId="36E3FEEF" w14:textId="46EB983F" w:rsidR="00B0688D" w:rsidRPr="002E0194" w:rsidRDefault="00C815FF" w:rsidP="002E0194">
                            <w:pPr>
                              <w:pStyle w:val="Title"/>
                            </w:pPr>
                            <w:r>
                              <w:t>Short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31EDB046" w14:textId="77777777" w:rsidTr="00B0688D">
        <w:trPr>
          <w:trHeight w:val="2043"/>
        </w:trPr>
        <w:tc>
          <w:tcPr>
            <w:tcW w:w="4572" w:type="dxa"/>
          </w:tcPr>
          <w:p w14:paraId="178DB1E1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2A1303" wp14:editId="34B36E97">
                      <wp:extent cx="2765425" cy="507365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65425" cy="5073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0E5621" w14:textId="2DF45B32" w:rsidR="00B0688D" w:rsidRPr="002178B9" w:rsidRDefault="00C815FF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VAR Labs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2A1303" id="Text Box 6" o:spid="_x0000_s1027" type="#_x0000_t202" style="width:217.75pt;height:3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" filled="f" stroked="f" strokeweight=".5pt">
                      <v:textbox>
                        <w:txbxContent>
                          <w:p w14:paraId="230E5621" w14:textId="2DF45B32" w:rsidR="00B0688D" w:rsidRPr="002178B9" w:rsidRDefault="00C815FF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VAR Labs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3A0228" wp14:editId="3CE4F7DA">
                      <wp:extent cx="2841625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162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20973C" w14:textId="792B40C1" w:rsidR="00B0688D" w:rsidRPr="007057F4" w:rsidRDefault="00B0688D" w:rsidP="007057F4">
                                  <w:r w:rsidRPr="00B0688D">
                                    <w:t xml:space="preserve">Email: </w:t>
                                  </w:r>
                                  <w:r w:rsidR="00387292">
                                    <w:t>hnsheikh@conestogac.on.ca</w:t>
                                  </w:r>
                                </w:p>
                                <w:p w14:paraId="7556ADB0" w14:textId="7DFA42FD" w:rsidR="00B0688D" w:rsidRPr="00B0688D" w:rsidRDefault="00B0688D" w:rsidP="007057F4">
                                  <w:r w:rsidRPr="007057F4">
                                    <w:t xml:space="preserve">Website: </w:t>
                                  </w:r>
                                  <w:hyperlink r:id="rId8" w:history="1">
                                    <w:r w:rsidR="001053CE">
                                      <w:rPr>
                                        <w:rStyle w:val="Hyperlink"/>
                                      </w:rPr>
                                      <w:t>VARLab Linkedin Page</w:t>
                                    </w:r>
                                  </w:hyperlink>
                                </w:p>
                                <w:p w14:paraId="1952316D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3A0228" id="Text Box 7" o:spid="_x0000_s1028" type="#_x0000_t202" style="width:223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" filled="f" stroked="f" strokeweight=".5pt">
                      <v:textbox>
                        <w:txbxContent>
                          <w:p w14:paraId="5820973C" w14:textId="792B40C1" w:rsidR="00B0688D" w:rsidRPr="007057F4" w:rsidRDefault="00B0688D" w:rsidP="007057F4">
                            <w:r w:rsidRPr="00B0688D">
                              <w:t xml:space="preserve">Email: </w:t>
                            </w:r>
                            <w:r w:rsidR="00387292">
                              <w:t>hnsheikh@conestogac.on.ca</w:t>
                            </w:r>
                          </w:p>
                          <w:p w14:paraId="7556ADB0" w14:textId="7DFA42FD" w:rsidR="00B0688D" w:rsidRPr="00B0688D" w:rsidRDefault="00B0688D" w:rsidP="007057F4">
                            <w:r w:rsidRPr="007057F4">
                              <w:t xml:space="preserve">Website: </w:t>
                            </w:r>
                            <w:hyperlink r:id="rId9" w:history="1">
                              <w:r w:rsidR="001053CE">
                                <w:rPr>
                                  <w:rStyle w:val="Hyperlink"/>
                                </w:rPr>
                                <w:t>VARLab Linkedin Page</w:t>
                              </w:r>
                            </w:hyperlink>
                          </w:p>
                          <w:p w14:paraId="1952316D" w14:textId="77777777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1378972F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0690355D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3B612F5" wp14:editId="3E284C9A">
                      <wp:extent cx="3086100" cy="605155"/>
                      <wp:effectExtent l="0" t="0" r="0" b="4445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610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1A6366" w14:textId="5474650B" w:rsidR="00B0688D" w:rsidRPr="004F2231" w:rsidRDefault="00C815FF" w:rsidP="004F2231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bookmarkStart w:id="1" w:name="_Toc501102094"/>
                                  <w:r w:rsidRPr="00C815FF">
                                    <w:rPr>
                                      <w:sz w:val="32"/>
                                      <w:szCs w:val="32"/>
                                    </w:rPr>
                                    <w:t>Humza Sheikh</w:t>
                                  </w:r>
                                  <w:r w:rsidR="00B0688D" w:rsidRPr="004F2231">
                                    <w:rPr>
                                      <w:sz w:val="32"/>
                                      <w:szCs w:val="32"/>
                                    </w:rPr>
                                    <w:t xml:space="preserve">, </w:t>
                                  </w:r>
                                  <w:bookmarkEnd w:id="1"/>
                                  <w:r w:rsidR="00FB5D9B">
                                    <w:rPr>
                                      <w:sz w:val="32"/>
                                      <w:szCs w:val="32"/>
                                    </w:rPr>
                                    <w:t>Project Ass</w:t>
                                  </w:r>
                                  <w:r w:rsidR="008C3FB0">
                                    <w:rPr>
                                      <w:sz w:val="32"/>
                                      <w:szCs w:val="32"/>
                                    </w:rPr>
                                    <w:t xml:space="preserve">istant </w:t>
                                  </w:r>
                                </w:p>
                                <w:p w14:paraId="0664346C" w14:textId="7541CCBE" w:rsidR="00B0688D" w:rsidRPr="007057F4" w:rsidRDefault="00B0688D" w:rsidP="007057F4">
                                  <w:r w:rsidRPr="007057F4">
                                    <w:t>Email</w:t>
                                  </w:r>
                                  <w:r w:rsidR="00E64227">
                                    <w:t>: hnsheikh@conesto</w:t>
                                  </w:r>
                                  <w:r w:rsidR="00994A3A">
                                    <w:t>gac.on.ca</w:t>
                                  </w:r>
                                </w:p>
                                <w:p w14:paraId="4D3BD58C" w14:textId="77777777" w:rsidR="00B0688D" w:rsidRPr="007057F4" w:rsidRDefault="00B0688D" w:rsidP="007057F4"/>
                                <w:p w14:paraId="0B7C2C30" w14:textId="77777777" w:rsidR="00B0688D" w:rsidRPr="007057F4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3B612F5" id="Text Box 13" o:spid="_x0000_s1029" type="#_x0000_t202" style="width:243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" filled="f" stroked="f" strokeweight=".5pt">
                      <v:textbox>
                        <w:txbxContent>
                          <w:p w14:paraId="631A6366" w14:textId="5474650B" w:rsidR="00B0688D" w:rsidRPr="004F2231" w:rsidRDefault="00C815FF" w:rsidP="004F22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bookmarkStart w:id="2" w:name="_Toc501102094"/>
                            <w:r w:rsidRPr="00C815FF">
                              <w:rPr>
                                <w:sz w:val="32"/>
                                <w:szCs w:val="32"/>
                              </w:rPr>
                              <w:t>Humza Sheikh</w:t>
                            </w:r>
                            <w:r w:rsidR="00B0688D" w:rsidRPr="004F2231"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bookmarkEnd w:id="2"/>
                            <w:r w:rsidR="00FB5D9B">
                              <w:rPr>
                                <w:sz w:val="32"/>
                                <w:szCs w:val="32"/>
                              </w:rPr>
                              <w:t>Project Ass</w:t>
                            </w:r>
                            <w:r w:rsidR="008C3FB0">
                              <w:rPr>
                                <w:sz w:val="32"/>
                                <w:szCs w:val="32"/>
                              </w:rPr>
                              <w:t xml:space="preserve">istant </w:t>
                            </w:r>
                          </w:p>
                          <w:p w14:paraId="0664346C" w14:textId="7541CCBE" w:rsidR="00B0688D" w:rsidRPr="007057F4" w:rsidRDefault="00B0688D" w:rsidP="007057F4">
                            <w:r w:rsidRPr="007057F4">
                              <w:t>Email</w:t>
                            </w:r>
                            <w:r w:rsidR="00E64227">
                              <w:t>: hnsheikh@conesto</w:t>
                            </w:r>
                            <w:r w:rsidR="00994A3A">
                              <w:t>gac.on.ca</w:t>
                            </w:r>
                          </w:p>
                          <w:p w14:paraId="4D3BD58C" w14:textId="77777777" w:rsidR="00B0688D" w:rsidRPr="007057F4" w:rsidRDefault="00B0688D" w:rsidP="007057F4"/>
                          <w:p w14:paraId="0B7C2C30" w14:textId="77777777" w:rsidR="00B0688D" w:rsidRPr="007057F4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655BF2A5" w14:textId="77777777" w:rsidR="00B0688D" w:rsidRDefault="00B0688D" w:rsidP="007057F4">
            <w:pPr>
              <w:jc w:val="right"/>
            </w:pPr>
            <w:r w:rsidRPr="00D967AC">
              <w:rPr>
                <w:noProof/>
              </w:rPr>
              <w:drawing>
                <wp:inline distT="0" distB="0" distL="0" distR="0" wp14:anchorId="4657757C" wp14:editId="7D8E9940">
                  <wp:extent cx="1238250" cy="933450"/>
                  <wp:effectExtent l="0" t="0" r="0" b="0"/>
                  <wp:docPr id="12" name="Graphic 20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CA77D" w14:textId="77777777" w:rsidR="008A3C95" w:rsidRDefault="008A3C95" w:rsidP="007057F4"/>
    <w:p w14:paraId="5BC22FD7" w14:textId="77777777" w:rsidR="008A3C95" w:rsidRDefault="002E0194" w:rsidP="007057F4">
      <w:r>
        <w:rPr>
          <w:noProof/>
        </w:rPr>
        <w:drawing>
          <wp:anchor distT="0" distB="0" distL="114300" distR="114300" simplePos="0" relativeHeight="251662336" behindDoc="1" locked="0" layoutInCell="1" allowOverlap="1" wp14:anchorId="34E30131" wp14:editId="03B18D72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60288" behindDoc="1" locked="0" layoutInCell="1" allowOverlap="1" wp14:anchorId="4D8BFD52" wp14:editId="0E820164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61312" behindDoc="1" locked="0" layoutInCell="1" allowOverlap="1" wp14:anchorId="2C7C218F" wp14:editId="312048B0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3E914455" wp14:editId="65F733CA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EndPr/>
      <w:sdtContent>
        <w:p w14:paraId="43B2253F" w14:textId="77777777" w:rsidR="001670A7" w:rsidRDefault="001670A7" w:rsidP="001670A7">
          <w:pPr>
            <w:pStyle w:val="TOCHeading"/>
            <w:framePr w:wrap="around" w:y="1279"/>
          </w:pPr>
          <w:r>
            <w:t>Contents</w:t>
          </w:r>
        </w:p>
        <w:p w14:paraId="244BA912" w14:textId="508BBC3D" w:rsidR="001670A7" w:rsidRDefault="004B5B97">
          <w:pPr>
            <w:pStyle w:val="TOC1"/>
          </w:pPr>
          <w:sdt>
            <w:sdtPr>
              <w:rPr>
                <w:b w:val="0"/>
                <w:bCs/>
              </w:rPr>
              <w:id w:val="183865962"/>
              <w:placeholder>
                <w:docPart w:val="6FB56365F62F4AEDB5FE53C165CAEDED"/>
              </w:placeholder>
              <w:temporary/>
              <w:showingPlcHdr/>
            </w:sdtPr>
            <w:sdtEndPr/>
            <w:sdtContent>
              <w:r w:rsidR="00936956">
                <w:rPr>
                  <w:bCs/>
                </w:rPr>
                <w:t>Introduction and Trucking Inspection</w:t>
              </w:r>
            </w:sdtContent>
          </w:sdt>
          <w:r w:rsidR="001670A7">
            <w:ptab w:relativeTo="margin" w:alignment="right" w:leader="dot"/>
          </w:r>
          <w:r w:rsidR="00936956">
            <w:rPr>
              <w:bCs/>
            </w:rPr>
            <w:t>2</w:t>
          </w:r>
        </w:p>
        <w:p w14:paraId="05A1E073" w14:textId="3F2983A1" w:rsidR="001670A7" w:rsidRDefault="004B5B97">
          <w:pPr>
            <w:pStyle w:val="TOC2"/>
            <w:ind w:left="216"/>
          </w:pPr>
          <w:sdt>
            <w:sdtPr>
              <w:id w:val="1667506712"/>
              <w:placeholder>
                <w:docPart w:val="87D068488087486D86BFE9914E13F203"/>
              </w:placeholder>
              <w:temporary/>
              <w:showingPlcHdr/>
            </w:sdtPr>
            <w:sdtEndPr/>
            <w:sdtContent>
              <w:r w:rsidR="00936956">
                <w:t>Trucking Inspection Review Videos</w:t>
              </w:r>
            </w:sdtContent>
          </w:sdt>
          <w:r w:rsidR="00936956">
            <w:t>…………………………………………………………….3-5</w:t>
          </w:r>
        </w:p>
        <w:p w14:paraId="2E2C4524" w14:textId="16071465" w:rsidR="001670A7" w:rsidRDefault="004B5B97">
          <w:pPr>
            <w:pStyle w:val="TOC3"/>
            <w:ind w:left="446"/>
          </w:pPr>
          <w:sdt>
            <w:sdtPr>
              <w:id w:val="93059032"/>
              <w:placeholder>
                <w:docPart w:val="28FEB5D87D9F4DF090CC560081966D9C"/>
              </w:placeholder>
              <w:temporary/>
              <w:showingPlcHdr/>
            </w:sdtPr>
            <w:sdtEndPr/>
            <w:sdtContent>
              <w:r w:rsidR="00936956">
                <w:t xml:space="preserve">Backhoe Inspection </w:t>
              </w:r>
            </w:sdtContent>
          </w:sdt>
          <w:r w:rsidR="001670A7">
            <w:ptab w:relativeTo="margin" w:alignment="right" w:leader="dot"/>
          </w:r>
          <w:r w:rsidR="00936956">
            <w:t>6</w:t>
          </w:r>
        </w:p>
        <w:p w14:paraId="736533BE" w14:textId="7C21DC47" w:rsidR="001670A7" w:rsidRDefault="004B5B97">
          <w:pPr>
            <w:pStyle w:val="TOC1"/>
          </w:pPr>
          <w:sdt>
            <w:sdtPr>
              <w:rPr>
                <w:b w:val="0"/>
                <w:bCs/>
              </w:rPr>
              <w:id w:val="183865966"/>
              <w:placeholder>
                <w:docPart w:val="6FB56365F62F4AEDB5FE53C165CAEDED"/>
              </w:placeholder>
              <w:temporary/>
              <w:showingPlcHdr/>
            </w:sdtPr>
            <w:sdtEndPr/>
            <w:sdtContent>
              <w:r>
                <w:rPr>
                  <w:bCs/>
                </w:rPr>
                <w:t>Introduction and Trucking Inspection</w:t>
              </w:r>
            </w:sdtContent>
          </w:sdt>
          <w:r w:rsidR="001670A7">
            <w:ptab w:relativeTo="margin" w:alignment="right" w:leader="dot"/>
          </w:r>
          <w:r w:rsidR="00936956">
            <w:rPr>
              <w:bCs/>
            </w:rPr>
            <w:t>7</w:t>
          </w:r>
        </w:p>
        <w:p w14:paraId="7C4A44A5" w14:textId="0E92A03F" w:rsidR="001670A7" w:rsidRDefault="004B5B97" w:rsidP="00936956">
          <w:pPr>
            <w:pStyle w:val="TOC2"/>
            <w:ind w:left="216"/>
          </w:pPr>
          <w:sdt>
            <w:sdtPr>
              <w:id w:val="93059040"/>
              <w:placeholder>
                <w:docPart w:val="87D068488087486D86BFE9914E13F203"/>
              </w:placeholder>
              <w:temporary/>
              <w:showingPlcHdr/>
            </w:sdtPr>
            <w:sdtEndPr/>
            <w:sdtContent>
              <w:r>
                <w:t>Trucking Inspection Review Videos</w:t>
              </w:r>
            </w:sdtContent>
          </w:sdt>
          <w:r w:rsidR="00936956">
            <w:t xml:space="preserve">……………………………………………………………………………………………7…….8  </w:t>
          </w:r>
        </w:p>
      </w:sdtContent>
    </w:sdt>
    <w:p w14:paraId="483856B1" w14:textId="77777777" w:rsidR="004F2231" w:rsidRDefault="004F2231">
      <w:pPr>
        <w:spacing w:after="200"/>
        <w:rPr>
          <w:bCs/>
          <w:noProof/>
        </w:rPr>
      </w:pPr>
      <w:r>
        <w:rPr>
          <w:bCs/>
          <w:noProof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45FDA0E3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629BBE" w14:textId="791CFE7B" w:rsidR="004F2231" w:rsidRDefault="00CC786C" w:rsidP="004F2231">
            <w:pPr>
              <w:pStyle w:val="Heading1"/>
              <w:framePr w:hSpace="0" w:wrap="auto" w:vAnchor="margin" w:hAnchor="text" w:yAlign="inline"/>
              <w:jc w:val="left"/>
            </w:pPr>
            <w:r>
              <w:lastRenderedPageBreak/>
              <w:t>Summary</w:t>
            </w:r>
          </w:p>
        </w:tc>
      </w:tr>
    </w:tbl>
    <w:tbl>
      <w:tblPr>
        <w:tblpPr w:leftFromText="180" w:rightFromText="180" w:vertAnchor="page" w:horzAnchor="margin" w:tblpX="-567" w:tblpY="3427"/>
        <w:tblW w:w="10628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53"/>
      </w:tblGrid>
      <w:tr w:rsidR="004F2231" w14:paraId="600DB4F7" w14:textId="77777777" w:rsidTr="00F767C3">
        <w:trPr>
          <w:trHeight w:val="3386"/>
        </w:trPr>
        <w:tc>
          <w:tcPr>
            <w:tcW w:w="10628" w:type="dxa"/>
            <w:tcBorders>
              <w:top w:val="nil"/>
              <w:left w:val="nil"/>
              <w:bottom w:val="nil"/>
              <w:right w:val="nil"/>
            </w:tcBorders>
          </w:tcPr>
          <w:p w14:paraId="2E120EA4" w14:textId="555539F0" w:rsidR="004F2231" w:rsidRPr="002178B9" w:rsidRDefault="002178B9" w:rsidP="00F767C3">
            <w:pPr>
              <w:pStyle w:val="Heading2"/>
              <w:framePr w:hSpace="0" w:wrap="auto" w:vAnchor="margin" w:hAnchor="text" w:yAlign="inline"/>
            </w:pPr>
            <w:bookmarkStart w:id="3" w:name="_Hlk159846206"/>
            <w:r w:rsidRPr="002178B9">
              <w:t>Summary</w:t>
            </w:r>
          </w:p>
          <w:p w14:paraId="2F1BB9AD" w14:textId="71250639" w:rsidR="00002CE1" w:rsidRDefault="00A102FB" w:rsidP="00F767C3">
            <w:pPr>
              <w:pStyle w:val="Content"/>
              <w:framePr w:hSpace="0" w:wrap="auto" w:vAnchor="margin" w:hAnchor="text" w:yAlign="inline"/>
            </w:pPr>
            <w:r>
              <w:t xml:space="preserve">This short report will summarize the </w:t>
            </w:r>
            <w:r w:rsidR="00127167">
              <w:t>two internal simulator</w:t>
            </w:r>
            <w:r w:rsidR="00002CE1">
              <w:t>s</w:t>
            </w:r>
            <w:r w:rsidR="007B1A7B">
              <w:t xml:space="preserve"> which </w:t>
            </w:r>
            <w:r w:rsidR="00AD286E">
              <w:t xml:space="preserve">are </w:t>
            </w:r>
            <w:r w:rsidR="007B1A7B">
              <w:t xml:space="preserve">trucking inspection </w:t>
            </w:r>
            <w:r w:rsidR="00AD286E">
              <w:t xml:space="preserve">and </w:t>
            </w:r>
            <w:r w:rsidR="005065E4">
              <w:t>heavy equipment</w:t>
            </w:r>
            <w:r w:rsidR="00296E86">
              <w:t xml:space="preserve">-backhoe. </w:t>
            </w:r>
            <w:r w:rsidR="004D6E19">
              <w:t>Summarizing m</w:t>
            </w:r>
            <w:r w:rsidR="00002CE1">
              <w:t xml:space="preserve">y findings and the problems that I and </w:t>
            </w:r>
            <w:r w:rsidR="003B7873">
              <w:t xml:space="preserve">my </w:t>
            </w:r>
            <w:r w:rsidR="00002CE1">
              <w:t xml:space="preserve">partner Ail have ran into. </w:t>
            </w:r>
          </w:p>
          <w:p w14:paraId="34EEE121" w14:textId="77777777" w:rsidR="007B1A7B" w:rsidRDefault="007B1A7B" w:rsidP="00F767C3">
            <w:pPr>
              <w:pStyle w:val="Content"/>
              <w:framePr w:hSpace="0" w:wrap="auto" w:vAnchor="margin" w:hAnchor="text" w:yAlign="inline"/>
            </w:pPr>
          </w:p>
          <w:p w14:paraId="5501BBAC" w14:textId="77777777" w:rsidR="007B1A7B" w:rsidRDefault="007B1A7B" w:rsidP="00F767C3">
            <w:pPr>
              <w:pStyle w:val="Content"/>
              <w:framePr w:hSpace="0" w:wrap="auto" w:vAnchor="margin" w:hAnchor="text" w:yAlign="inline"/>
            </w:pPr>
          </w:p>
          <w:p w14:paraId="7053E48F" w14:textId="77777777" w:rsidR="004D6E19" w:rsidRDefault="00A52EDF" w:rsidP="00F767C3">
            <w:pPr>
              <w:pStyle w:val="Heading2"/>
              <w:framePr w:hSpace="0" w:wrap="auto" w:vAnchor="margin" w:hAnchor="text" w:yAlign="inline"/>
            </w:pPr>
            <w:r>
              <w:t>Trucking Inspection</w:t>
            </w:r>
            <w:r w:rsidR="00416163">
              <w:t>:</w:t>
            </w:r>
          </w:p>
          <w:p w14:paraId="0D26B48E" w14:textId="217D2759" w:rsidR="00377CBE" w:rsidRPr="00F767C3" w:rsidRDefault="00243C74" w:rsidP="00F767C3">
            <w:p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T</w:t>
            </w:r>
            <w:r w:rsidR="001232BE" w:rsidRPr="00F767C3">
              <w:rPr>
                <w:b w:val="0"/>
                <w:bCs/>
              </w:rPr>
              <w:t xml:space="preserve">rucking </w:t>
            </w:r>
            <w:r w:rsidR="00331ED5" w:rsidRPr="00F767C3">
              <w:rPr>
                <w:b w:val="0"/>
                <w:bCs/>
              </w:rPr>
              <w:t>Inspection</w:t>
            </w:r>
            <w:r w:rsidR="00CF2535" w:rsidRPr="00F767C3">
              <w:rPr>
                <w:b w:val="0"/>
                <w:bCs/>
              </w:rPr>
              <w:t xml:space="preserve"> sim</w:t>
            </w:r>
            <w:r w:rsidR="00331ED5" w:rsidRPr="00F767C3">
              <w:rPr>
                <w:b w:val="0"/>
                <w:bCs/>
              </w:rPr>
              <w:t xml:space="preserve"> </w:t>
            </w:r>
            <w:r w:rsidR="00484A0E" w:rsidRPr="00F767C3">
              <w:rPr>
                <w:b w:val="0"/>
                <w:bCs/>
              </w:rPr>
              <w:t xml:space="preserve">allow </w:t>
            </w:r>
            <w:r w:rsidR="00170D88" w:rsidRPr="00F767C3">
              <w:rPr>
                <w:b w:val="0"/>
                <w:bCs/>
              </w:rPr>
              <w:t>students to</w:t>
            </w:r>
            <w:r w:rsidR="00891885" w:rsidRPr="00F767C3">
              <w:rPr>
                <w:b w:val="0"/>
                <w:bCs/>
              </w:rPr>
              <w:t xml:space="preserve"> do pre-</w:t>
            </w:r>
            <w:r w:rsidR="006662D5" w:rsidRPr="00F767C3">
              <w:rPr>
                <w:b w:val="0"/>
                <w:bCs/>
              </w:rPr>
              <w:t>inspect</w:t>
            </w:r>
            <w:r w:rsidR="00CF600F" w:rsidRPr="00F767C3">
              <w:rPr>
                <w:b w:val="0"/>
                <w:bCs/>
              </w:rPr>
              <w:t>ion</w:t>
            </w:r>
            <w:r w:rsidR="00891885" w:rsidRPr="00F767C3">
              <w:rPr>
                <w:b w:val="0"/>
                <w:bCs/>
              </w:rPr>
              <w:t xml:space="preserve"> on</w:t>
            </w:r>
            <w:r w:rsidR="00761F8F" w:rsidRPr="00F767C3">
              <w:rPr>
                <w:b w:val="0"/>
                <w:bCs/>
              </w:rPr>
              <w:t xml:space="preserve"> </w:t>
            </w:r>
            <w:r w:rsidR="0040440C" w:rsidRPr="00F767C3">
              <w:rPr>
                <w:b w:val="0"/>
                <w:bCs/>
              </w:rPr>
              <w:t>a</w:t>
            </w:r>
            <w:r w:rsidR="00CF600F" w:rsidRPr="00F767C3">
              <w:rPr>
                <w:b w:val="0"/>
                <w:bCs/>
              </w:rPr>
              <w:t xml:space="preserve"> truck,</w:t>
            </w:r>
          </w:p>
          <w:p w14:paraId="068BD749" w14:textId="6BA2AA96" w:rsidR="00243C74" w:rsidRPr="00F767C3" w:rsidRDefault="00CF600F" w:rsidP="00F767C3">
            <w:p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 xml:space="preserve"> </w:t>
            </w:r>
            <w:r w:rsidR="00377CBE" w:rsidRPr="00F767C3">
              <w:rPr>
                <w:b w:val="0"/>
                <w:bCs/>
              </w:rPr>
              <w:t>I</w:t>
            </w:r>
            <w:r w:rsidRPr="00F767C3">
              <w:rPr>
                <w:b w:val="0"/>
                <w:bCs/>
              </w:rPr>
              <w:t>nspect</w:t>
            </w:r>
            <w:r w:rsidR="00377CBE" w:rsidRPr="00F767C3">
              <w:rPr>
                <w:b w:val="0"/>
                <w:bCs/>
              </w:rPr>
              <w:t>:</w:t>
            </w:r>
          </w:p>
          <w:p w14:paraId="01C8F67F" w14:textId="4404B745" w:rsidR="00377CBE" w:rsidRPr="00F767C3" w:rsidRDefault="00377CBE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Engine</w:t>
            </w:r>
            <w:r w:rsidR="00DF390C" w:rsidRPr="00F767C3">
              <w:rPr>
                <w:b w:val="0"/>
                <w:bCs/>
              </w:rPr>
              <w:t xml:space="preserve"> c</w:t>
            </w:r>
            <w:r w:rsidR="0099300B" w:rsidRPr="00F767C3">
              <w:rPr>
                <w:b w:val="0"/>
                <w:bCs/>
              </w:rPr>
              <w:t>ompartment</w:t>
            </w:r>
          </w:p>
          <w:p w14:paraId="23585A9C" w14:textId="65C09EFD" w:rsidR="0099300B" w:rsidRPr="00F767C3" w:rsidRDefault="0099300B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Truck ext</w:t>
            </w:r>
            <w:r w:rsidR="004B37DF" w:rsidRPr="00F767C3">
              <w:rPr>
                <w:b w:val="0"/>
                <w:bCs/>
              </w:rPr>
              <w:t xml:space="preserve">erior </w:t>
            </w:r>
          </w:p>
          <w:p w14:paraId="048A8D18" w14:textId="50FB3F82" w:rsidR="004B37DF" w:rsidRPr="00F767C3" w:rsidRDefault="004B37DF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 xml:space="preserve">Trucking interior </w:t>
            </w:r>
          </w:p>
          <w:p w14:paraId="5880FB56" w14:textId="2A4F8B5F" w:rsidR="004B37DF" w:rsidRPr="00F767C3" w:rsidRDefault="004B37DF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Whee</w:t>
            </w:r>
            <w:r w:rsidR="00944716" w:rsidRPr="00F767C3">
              <w:rPr>
                <w:b w:val="0"/>
                <w:bCs/>
              </w:rPr>
              <w:t>ls/Tires</w:t>
            </w:r>
          </w:p>
          <w:p w14:paraId="1FD294AC" w14:textId="626F5BC3" w:rsidR="00944716" w:rsidRPr="00F767C3" w:rsidRDefault="00944716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Trailer and its components</w:t>
            </w:r>
          </w:p>
          <w:p w14:paraId="38785E16" w14:textId="77777777" w:rsidR="00E24200" w:rsidRPr="00F767C3" w:rsidRDefault="00E24200" w:rsidP="00F767C3">
            <w:pPr>
              <w:rPr>
                <w:b w:val="0"/>
                <w:bCs/>
              </w:rPr>
            </w:pPr>
          </w:p>
          <w:p w14:paraId="7A4AAF9F" w14:textId="2BCC404F" w:rsidR="00E24200" w:rsidRDefault="007D52C8" w:rsidP="00F767C3">
            <w:p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Overall Im</w:t>
            </w:r>
            <w:r w:rsidR="00F767C3" w:rsidRPr="00F767C3">
              <w:rPr>
                <w:b w:val="0"/>
                <w:bCs/>
              </w:rPr>
              <w:t>pression:</w:t>
            </w:r>
            <w:r w:rsidR="00807F4E">
              <w:rPr>
                <w:b w:val="0"/>
                <w:bCs/>
              </w:rPr>
              <w:t xml:space="preserve"> My </w:t>
            </w:r>
            <w:r w:rsidR="00493B3A">
              <w:rPr>
                <w:b w:val="0"/>
                <w:bCs/>
              </w:rPr>
              <w:t>overview</w:t>
            </w:r>
            <w:r w:rsidR="00C51A2D">
              <w:rPr>
                <w:b w:val="0"/>
                <w:bCs/>
              </w:rPr>
              <w:t xml:space="preserve"> of the trucking inspection is it’s good </w:t>
            </w:r>
            <w:r w:rsidR="006F6DF1">
              <w:rPr>
                <w:b w:val="0"/>
                <w:bCs/>
              </w:rPr>
              <w:t xml:space="preserve">but </w:t>
            </w:r>
            <w:r w:rsidR="0094154A">
              <w:rPr>
                <w:b w:val="0"/>
                <w:bCs/>
              </w:rPr>
              <w:t>needs</w:t>
            </w:r>
            <w:r w:rsidR="006F6DF1">
              <w:rPr>
                <w:b w:val="0"/>
                <w:bCs/>
              </w:rPr>
              <w:t xml:space="preserve"> some improvement before its</w:t>
            </w:r>
            <w:r w:rsidR="00A95B61">
              <w:rPr>
                <w:b w:val="0"/>
                <w:bCs/>
              </w:rPr>
              <w:t xml:space="preserve"> ships. </w:t>
            </w:r>
            <w:r w:rsidR="009F7FFC">
              <w:t xml:space="preserve"> </w:t>
            </w:r>
            <w:r w:rsidR="009F7FFC" w:rsidRPr="009F7FFC">
              <w:rPr>
                <w:b w:val="0"/>
                <w:bCs/>
              </w:rPr>
              <w:t xml:space="preserve">Getting to inspect this machine got me invested in learning more about </w:t>
            </w:r>
            <w:r w:rsidR="009F7FFC">
              <w:rPr>
                <w:b w:val="0"/>
                <w:bCs/>
              </w:rPr>
              <w:t xml:space="preserve">trucking general and </w:t>
            </w:r>
            <w:r w:rsidR="008A66CD">
              <w:rPr>
                <w:b w:val="0"/>
                <w:bCs/>
              </w:rPr>
              <w:t xml:space="preserve">I enjoy the </w:t>
            </w:r>
            <w:r w:rsidR="00B73D23">
              <w:rPr>
                <w:b w:val="0"/>
                <w:bCs/>
              </w:rPr>
              <w:t xml:space="preserve">process of </w:t>
            </w:r>
            <w:r w:rsidR="008A66CD">
              <w:rPr>
                <w:b w:val="0"/>
                <w:bCs/>
              </w:rPr>
              <w:t>inspecting</w:t>
            </w:r>
            <w:r w:rsidR="00B73D23">
              <w:rPr>
                <w:b w:val="0"/>
                <w:bCs/>
              </w:rPr>
              <w:t xml:space="preserve"> the truck</w:t>
            </w:r>
            <w:r w:rsidR="008A66CD">
              <w:rPr>
                <w:b w:val="0"/>
                <w:bCs/>
              </w:rPr>
              <w:t xml:space="preserve"> and</w:t>
            </w:r>
            <w:r w:rsidR="00936956">
              <w:rPr>
                <w:b w:val="0"/>
                <w:bCs/>
              </w:rPr>
              <w:t xml:space="preserve"> I</w:t>
            </w:r>
            <w:r w:rsidR="008A66CD">
              <w:rPr>
                <w:b w:val="0"/>
                <w:bCs/>
              </w:rPr>
              <w:t xml:space="preserve"> </w:t>
            </w:r>
            <w:r w:rsidR="0094154A">
              <w:rPr>
                <w:b w:val="0"/>
                <w:bCs/>
              </w:rPr>
              <w:t>felt</w:t>
            </w:r>
            <w:r w:rsidR="00936956">
              <w:rPr>
                <w:b w:val="0"/>
                <w:bCs/>
              </w:rPr>
              <w:t xml:space="preserve"> very</w:t>
            </w:r>
            <w:r w:rsidR="0094154A">
              <w:rPr>
                <w:b w:val="0"/>
                <w:bCs/>
              </w:rPr>
              <w:t xml:space="preserve"> </w:t>
            </w:r>
            <w:r w:rsidR="0016070F">
              <w:rPr>
                <w:b w:val="0"/>
                <w:bCs/>
              </w:rPr>
              <w:t>immersive</w:t>
            </w:r>
            <w:r w:rsidR="0094154A">
              <w:rPr>
                <w:b w:val="0"/>
                <w:bCs/>
              </w:rPr>
              <w:t xml:space="preserve"> </w:t>
            </w:r>
            <w:r w:rsidR="0016070F">
              <w:rPr>
                <w:b w:val="0"/>
                <w:bCs/>
              </w:rPr>
              <w:t>but that flow breaks when sim</w:t>
            </w:r>
            <w:r w:rsidR="00097F14">
              <w:rPr>
                <w:b w:val="0"/>
                <w:bCs/>
              </w:rPr>
              <w:t>:</w:t>
            </w:r>
            <w:r w:rsidR="00097F14">
              <w:rPr>
                <w:b w:val="0"/>
                <w:bCs/>
              </w:rPr>
              <w:br/>
            </w:r>
          </w:p>
          <w:p w14:paraId="7E4D0A97" w14:textId="64C20D75" w:rsidR="00097F14" w:rsidRDefault="00097F14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Randomly crashes </w:t>
            </w:r>
          </w:p>
          <w:p w14:paraId="0AD15EAD" w14:textId="0AD6A322" w:rsidR="00097F14" w:rsidRDefault="00097F14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Slow down on </w:t>
            </w:r>
            <w:r w:rsidR="004233B0">
              <w:rPr>
                <w:b w:val="0"/>
                <w:bCs/>
              </w:rPr>
              <w:t>chrome</w:t>
            </w:r>
          </w:p>
          <w:p w14:paraId="2CD2D778" w14:textId="73317640" w:rsidR="004233B0" w:rsidRDefault="004233B0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Can’t inspect </w:t>
            </w:r>
            <w:r w:rsidR="00011EAE">
              <w:rPr>
                <w:b w:val="0"/>
                <w:bCs/>
              </w:rPr>
              <w:t>in</w:t>
            </w:r>
            <w:r w:rsidR="001B7BB4">
              <w:rPr>
                <w:b w:val="0"/>
                <w:bCs/>
              </w:rPr>
              <w:t>dividual</w:t>
            </w:r>
            <w:r w:rsidR="00011EAE">
              <w:rPr>
                <w:b w:val="0"/>
                <w:bCs/>
              </w:rPr>
              <w:t xml:space="preserve"> parts in 360 view</w:t>
            </w:r>
            <w:r w:rsidR="00746F8B">
              <w:rPr>
                <w:b w:val="0"/>
                <w:bCs/>
              </w:rPr>
              <w:t xml:space="preserve">, camera system needs to be improved </w:t>
            </w:r>
          </w:p>
          <w:p w14:paraId="6EA0A839" w14:textId="35A2F3C8" w:rsidR="00811CD4" w:rsidRDefault="006A6A26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>Can’t walkaround the truck freely</w:t>
            </w:r>
          </w:p>
          <w:p w14:paraId="3C3B04A0" w14:textId="77777777" w:rsidR="001945FD" w:rsidRDefault="001945FD" w:rsidP="001945FD">
            <w:pPr>
              <w:rPr>
                <w:b w:val="0"/>
                <w:bCs/>
              </w:rPr>
            </w:pPr>
          </w:p>
          <w:p w14:paraId="6E1C49F6" w14:textId="244E9613" w:rsidR="00746F8B" w:rsidRPr="001945FD" w:rsidRDefault="001945FD" w:rsidP="001945FD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More of the </w:t>
            </w:r>
            <w:r w:rsidR="00746F8B">
              <w:rPr>
                <w:b w:val="0"/>
                <w:bCs/>
              </w:rPr>
              <w:t>problems</w:t>
            </w:r>
            <w:r>
              <w:rPr>
                <w:b w:val="0"/>
                <w:bCs/>
              </w:rPr>
              <w:t xml:space="preserve"> are </w:t>
            </w:r>
            <w:r w:rsidR="003344F2">
              <w:rPr>
                <w:b w:val="0"/>
                <w:bCs/>
              </w:rPr>
              <w:t>elaborate</w:t>
            </w:r>
            <w:r>
              <w:rPr>
                <w:b w:val="0"/>
                <w:bCs/>
              </w:rPr>
              <w:t xml:space="preserve"> in the review video and </w:t>
            </w:r>
            <w:r w:rsidR="003344F2">
              <w:rPr>
                <w:b w:val="0"/>
                <w:bCs/>
              </w:rPr>
              <w:t xml:space="preserve">on my confluence </w:t>
            </w:r>
            <w:r w:rsidR="00746F8B">
              <w:rPr>
                <w:b w:val="0"/>
                <w:bCs/>
              </w:rPr>
              <w:t>page.</w:t>
            </w:r>
            <w:r w:rsidR="003344F2">
              <w:rPr>
                <w:b w:val="0"/>
                <w:bCs/>
              </w:rPr>
              <w:t xml:space="preserve"> </w:t>
            </w:r>
            <w:r w:rsidR="00F024FD">
              <w:rPr>
                <w:b w:val="0"/>
                <w:bCs/>
              </w:rPr>
              <w:t xml:space="preserve"> Once these problems are </w:t>
            </w:r>
            <w:r w:rsidR="00CC786C">
              <w:rPr>
                <w:b w:val="0"/>
                <w:bCs/>
              </w:rPr>
              <w:t>addressed</w:t>
            </w:r>
            <w:r w:rsidR="004A4777">
              <w:rPr>
                <w:b w:val="0"/>
                <w:bCs/>
              </w:rPr>
              <w:t>, this sim is ready to go.</w:t>
            </w:r>
            <w:r w:rsidR="006B7299">
              <w:rPr>
                <w:b w:val="0"/>
                <w:bCs/>
              </w:rPr>
              <w:t xml:space="preserve"> </w:t>
            </w:r>
          </w:p>
          <w:bookmarkEnd w:id="3"/>
          <w:p w14:paraId="450943C0" w14:textId="77777777" w:rsidR="006C6211" w:rsidRDefault="006C6211" w:rsidP="00F767C3">
            <w:pPr>
              <w:pStyle w:val="ListParagraph"/>
            </w:pPr>
          </w:p>
          <w:p w14:paraId="3F3D116A" w14:textId="77777777" w:rsidR="001A35CC" w:rsidRDefault="001A35CC" w:rsidP="00F767C3"/>
          <w:p w14:paraId="5C7A6F53" w14:textId="65B7C981" w:rsidR="001A35CC" w:rsidRPr="00243C74" w:rsidRDefault="007F28D2" w:rsidP="00F767C3">
            <w:r>
              <w:rPr>
                <w:b w:val="0"/>
              </w:rPr>
              <w:object w:dxaOrig="225" w:dyaOrig="225" w14:anchorId="7FA4FAF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5" type="#_x0000_t75" style="width:537.5pt;height:313.1pt" o:ole="">
                  <v:imagedata r:id="rId18" o:title=""/>
                </v:shape>
                <w:control r:id="rId19" w:name="WindowsMediaPlayer1" w:shapeid="_x0000_i1045"/>
              </w:object>
            </w:r>
          </w:p>
        </w:tc>
      </w:tr>
    </w:tbl>
    <w:p w14:paraId="6F1897B5" w14:textId="77777777" w:rsidR="001F0AF0" w:rsidRDefault="001F0AF0" w:rsidP="007F28D2">
      <w:pPr>
        <w:pStyle w:val="Heading1"/>
        <w:framePr w:wrap="around"/>
      </w:pPr>
    </w:p>
    <w:tbl>
      <w:tblPr>
        <w:tblpPr w:leftFromText="180" w:rightFromText="180" w:vertAnchor="page" w:horzAnchor="page" w:tblpX="470" w:tblpY="822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772B8" w14:paraId="242C024C" w14:textId="77777777" w:rsidTr="00C772B8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B0642" w14:textId="77777777" w:rsidR="00C772B8" w:rsidRDefault="00C772B8" w:rsidP="00C772B8">
            <w:pPr>
              <w:pStyle w:val="Heading1"/>
              <w:framePr w:hSpace="0" w:wrap="auto" w:vAnchor="margin" w:hAnchor="text" w:yAlign="inline"/>
              <w:jc w:val="left"/>
            </w:pPr>
            <w:bookmarkStart w:id="4" w:name="_Hlk159846147"/>
            <w:r>
              <w:t>Trucking Inspection Review Videos</w:t>
            </w:r>
          </w:p>
        </w:tc>
      </w:tr>
    </w:tbl>
    <w:bookmarkEnd w:id="4"/>
    <w:p w14:paraId="5220CADC" w14:textId="7C181A68" w:rsidR="007057F4" w:rsidRDefault="00C772B8" w:rsidP="001F0AF0">
      <w:pPr>
        <w:spacing w:after="200"/>
      </w:pPr>
      <w:r>
        <w:t xml:space="preserve"> </w:t>
      </w:r>
      <w:r w:rsidR="00B870A3">
        <w:t>Trucking Inspection Review Part 1 (Disclaimer the audio of the sim does work so in teams so ignore my comment in the video that states the opposite, I forgot hit record computer sound in teams).</w:t>
      </w:r>
    </w:p>
    <w:p w14:paraId="5B044ACA" w14:textId="77777777" w:rsidR="00970AC1" w:rsidRDefault="00970AC1" w:rsidP="001F0AF0">
      <w:pPr>
        <w:spacing w:after="200"/>
      </w:pPr>
    </w:p>
    <w:p w14:paraId="08A8354E" w14:textId="77777777" w:rsidR="00F92EEA" w:rsidRDefault="00F92EEA" w:rsidP="001F0AF0">
      <w:pPr>
        <w:spacing w:after="200"/>
      </w:pPr>
    </w:p>
    <w:p w14:paraId="169C405E" w14:textId="77777777" w:rsidR="00F92EEA" w:rsidRDefault="00F92EEA" w:rsidP="001F0AF0">
      <w:pPr>
        <w:spacing w:after="200"/>
      </w:pPr>
    </w:p>
    <w:p w14:paraId="4CD74BF0" w14:textId="77777777" w:rsidR="00F92EEA" w:rsidRDefault="00F92EEA" w:rsidP="001F0AF0">
      <w:pPr>
        <w:spacing w:after="200"/>
      </w:pPr>
    </w:p>
    <w:p w14:paraId="37E6930B" w14:textId="77777777" w:rsidR="00970AC1" w:rsidRDefault="00970AC1" w:rsidP="001F0AF0">
      <w:pPr>
        <w:spacing w:after="200"/>
      </w:pPr>
    </w:p>
    <w:p w14:paraId="795DB583" w14:textId="77777777" w:rsidR="00F92EEA" w:rsidRDefault="00F92EEA" w:rsidP="001F0AF0">
      <w:pPr>
        <w:spacing w:after="200"/>
      </w:pPr>
    </w:p>
    <w:p w14:paraId="303E4BFA" w14:textId="77777777" w:rsidR="00F92EEA" w:rsidRDefault="00F92EEA" w:rsidP="001F0AF0">
      <w:pPr>
        <w:spacing w:after="200"/>
      </w:pPr>
    </w:p>
    <w:p w14:paraId="173CA1FB" w14:textId="4CB0B9A2" w:rsidR="00B870A3" w:rsidRDefault="00970AC1" w:rsidP="001F0AF0">
      <w:pPr>
        <w:spacing w:after="200"/>
      </w:pPr>
      <w:r>
        <w:t>Trucking Inspection Review Part 2 (same disclaimer applies to part 1 to part 3</w:t>
      </w:r>
      <w:r w:rsidR="00365051">
        <w:t xml:space="preserve"> </w:t>
      </w:r>
      <w:r w:rsidR="00936956">
        <w:t>and the car mechanic simulator video</w:t>
      </w:r>
      <w:r>
        <w:t>):</w:t>
      </w:r>
    </w:p>
    <w:p w14:paraId="00832312" w14:textId="7C2D80D6" w:rsidR="00970AC1" w:rsidRDefault="00970AC1" w:rsidP="00970AC1">
      <w:pPr>
        <w:spacing w:after="200"/>
      </w:pPr>
      <w:r>
        <w:rPr>
          <w:b w:val="0"/>
        </w:rPr>
        <w:object w:dxaOrig="225" w:dyaOrig="225" w14:anchorId="26B6D47C">
          <v:shape id="_x0000_i1070" type="#_x0000_t75" style="width:509pt;height:313.1pt" o:ole="">
            <v:imagedata r:id="rId20" o:title=""/>
          </v:shape>
          <w:control r:id="rId21" w:name="WindowsMediaPlayer2" w:shapeid="_x0000_i1070"/>
        </w:object>
      </w:r>
    </w:p>
    <w:p w14:paraId="76C8CF1D" w14:textId="77777777" w:rsidR="00970AC1" w:rsidRDefault="00970AC1" w:rsidP="00970AC1">
      <w:pPr>
        <w:spacing w:after="200"/>
      </w:pPr>
    </w:p>
    <w:p w14:paraId="78A4C7BF" w14:textId="77777777" w:rsidR="00970AC1" w:rsidRDefault="00970AC1" w:rsidP="00970AC1">
      <w:pPr>
        <w:spacing w:after="200"/>
      </w:pPr>
    </w:p>
    <w:p w14:paraId="7F8F1B87" w14:textId="77777777" w:rsidR="00970AC1" w:rsidRDefault="00970AC1" w:rsidP="00970AC1">
      <w:pPr>
        <w:spacing w:after="200"/>
      </w:pPr>
    </w:p>
    <w:p w14:paraId="587801BC" w14:textId="77777777" w:rsidR="00970AC1" w:rsidRDefault="00970AC1" w:rsidP="00970AC1">
      <w:pPr>
        <w:spacing w:after="200"/>
      </w:pPr>
    </w:p>
    <w:p w14:paraId="5D23AF46" w14:textId="77777777" w:rsidR="00970AC1" w:rsidRDefault="00970AC1" w:rsidP="00970AC1">
      <w:pPr>
        <w:spacing w:after="200"/>
      </w:pPr>
    </w:p>
    <w:p w14:paraId="76CF66E9" w14:textId="77777777" w:rsidR="00970AC1" w:rsidRDefault="00970AC1" w:rsidP="00970AC1">
      <w:pPr>
        <w:spacing w:after="200"/>
      </w:pPr>
    </w:p>
    <w:p w14:paraId="1ACC7F44" w14:textId="77777777" w:rsidR="00970AC1" w:rsidRDefault="00970AC1" w:rsidP="00970AC1">
      <w:pPr>
        <w:spacing w:after="200"/>
      </w:pPr>
    </w:p>
    <w:p w14:paraId="20D3BBC0" w14:textId="77777777" w:rsidR="00970AC1" w:rsidRDefault="00970AC1" w:rsidP="00970AC1">
      <w:pPr>
        <w:spacing w:after="200"/>
      </w:pPr>
    </w:p>
    <w:p w14:paraId="1C7126E5" w14:textId="3BEDD777" w:rsidR="00970AC1" w:rsidRDefault="00970AC1" w:rsidP="00970AC1">
      <w:pPr>
        <w:tabs>
          <w:tab w:val="left" w:pos="3265"/>
        </w:tabs>
        <w:rPr>
          <w:noProof/>
        </w:rPr>
      </w:pPr>
      <w:r>
        <w:t>Trucking Inspection Review Part 3:</w:t>
      </w:r>
      <w:r w:rsidRPr="00970AC1">
        <w:rPr>
          <w:noProof/>
        </w:rPr>
        <w:t xml:space="preserve"> </w:t>
      </w:r>
    </w:p>
    <w:p w14:paraId="6D891CC5" w14:textId="47204D0B" w:rsidR="00970AC1" w:rsidRDefault="00970AC1" w:rsidP="00970AC1">
      <w:pPr>
        <w:tabs>
          <w:tab w:val="left" w:pos="3265"/>
        </w:tabs>
        <w:rPr>
          <w:noProof/>
        </w:rPr>
      </w:pPr>
      <w:r>
        <w:rPr>
          <w:b w:val="0"/>
          <w:noProof/>
        </w:rPr>
        <w:object w:dxaOrig="225" w:dyaOrig="225" w14:anchorId="72B1E4C2">
          <v:shape id="_x0000_i1071" type="#_x0000_t75" style="width:521.6pt;height:323.15pt" o:ole="">
            <v:imagedata r:id="rId22" o:title=""/>
          </v:shape>
          <w:control r:id="rId23" w:name="WindowsMediaPlayer3" w:shapeid="_x0000_i1071"/>
        </w:object>
      </w:r>
    </w:p>
    <w:p w14:paraId="61D19C7C" w14:textId="77777777" w:rsidR="00970AC1" w:rsidRPr="00970AC1" w:rsidRDefault="00970AC1" w:rsidP="00970AC1"/>
    <w:p w14:paraId="12DDFA6E" w14:textId="77777777" w:rsidR="00970AC1" w:rsidRPr="00970AC1" w:rsidRDefault="00970AC1" w:rsidP="00970AC1"/>
    <w:p w14:paraId="05024F88" w14:textId="77777777" w:rsidR="00970AC1" w:rsidRPr="00970AC1" w:rsidRDefault="00970AC1" w:rsidP="00970AC1"/>
    <w:p w14:paraId="72BE413D" w14:textId="77777777" w:rsidR="00970AC1" w:rsidRPr="00970AC1" w:rsidRDefault="00970AC1" w:rsidP="00970AC1"/>
    <w:p w14:paraId="442D08F3" w14:textId="77777777" w:rsidR="00970AC1" w:rsidRPr="00970AC1" w:rsidRDefault="00970AC1" w:rsidP="00970AC1"/>
    <w:p w14:paraId="0CA551CE" w14:textId="77777777" w:rsidR="00970AC1" w:rsidRPr="00970AC1" w:rsidRDefault="00970AC1" w:rsidP="00970AC1"/>
    <w:p w14:paraId="59C56228" w14:textId="77777777" w:rsidR="00970AC1" w:rsidRPr="00970AC1" w:rsidRDefault="00970AC1" w:rsidP="00970AC1"/>
    <w:p w14:paraId="13F7EE6A" w14:textId="77777777" w:rsidR="00970AC1" w:rsidRPr="00970AC1" w:rsidRDefault="00970AC1" w:rsidP="00970AC1"/>
    <w:p w14:paraId="7EBEE0F2" w14:textId="77777777" w:rsidR="00970AC1" w:rsidRPr="00970AC1" w:rsidRDefault="00970AC1" w:rsidP="00970AC1"/>
    <w:p w14:paraId="5B3305E2" w14:textId="77777777" w:rsidR="00970AC1" w:rsidRPr="00970AC1" w:rsidRDefault="00970AC1" w:rsidP="00970AC1"/>
    <w:p w14:paraId="6CEAC203" w14:textId="77777777" w:rsidR="00970AC1" w:rsidRDefault="00970AC1" w:rsidP="00970AC1">
      <w:pPr>
        <w:rPr>
          <w:noProof/>
        </w:rPr>
      </w:pPr>
    </w:p>
    <w:p w14:paraId="7DFB91A2" w14:textId="370EEAD7" w:rsidR="00970AC1" w:rsidRDefault="00970AC1" w:rsidP="00970AC1">
      <w:pPr>
        <w:tabs>
          <w:tab w:val="left" w:pos="5994"/>
        </w:tabs>
      </w:pPr>
      <w:r>
        <w:tab/>
      </w:r>
    </w:p>
    <w:p w14:paraId="7B5DA150" w14:textId="77777777" w:rsidR="00970AC1" w:rsidRDefault="00970AC1" w:rsidP="00970AC1">
      <w:pPr>
        <w:tabs>
          <w:tab w:val="left" w:pos="5994"/>
        </w:tabs>
      </w:pPr>
    </w:p>
    <w:tbl>
      <w:tblPr>
        <w:tblpPr w:leftFromText="180" w:rightFromText="180" w:vertAnchor="page" w:horzAnchor="page" w:tblpX="470" w:tblpY="822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772B8" w:rsidRPr="00C772B8" w14:paraId="3E18E2A0" w14:textId="77777777" w:rsidTr="00F03DB7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7E7344" w14:textId="2F470A71" w:rsidR="00C772B8" w:rsidRPr="00C772B8" w:rsidRDefault="00C772B8" w:rsidP="00C772B8">
            <w:pPr>
              <w:keepNext/>
              <w:keepLines/>
              <w:contextualSpacing/>
              <w:outlineLvl w:val="0"/>
              <w:rPr>
                <w:rFonts w:asciiTheme="majorHAnsi" w:eastAsiaTheme="majorEastAsia" w:hAnsiTheme="majorHAnsi" w:cstheme="majorBidi"/>
                <w:bCs/>
                <w:sz w:val="48"/>
                <w:szCs w:val="28"/>
              </w:rPr>
            </w:pPr>
            <w:bookmarkStart w:id="5" w:name="_Hlk159851231"/>
            <w:r>
              <w:rPr>
                <w:rFonts w:asciiTheme="majorHAnsi" w:eastAsiaTheme="majorEastAsia" w:hAnsiTheme="majorHAnsi" w:cstheme="majorBidi"/>
                <w:bCs/>
                <w:sz w:val="48"/>
                <w:szCs w:val="28"/>
              </w:rPr>
              <w:t>Backhoe</w:t>
            </w:r>
            <w:r w:rsidRPr="00C772B8">
              <w:rPr>
                <w:rFonts w:asciiTheme="majorHAnsi" w:eastAsiaTheme="majorEastAsia" w:hAnsiTheme="majorHAnsi" w:cstheme="majorBidi"/>
                <w:bCs/>
                <w:sz w:val="48"/>
                <w:szCs w:val="28"/>
              </w:rPr>
              <w:t xml:space="preserve"> Inspection </w:t>
            </w:r>
            <w:bookmarkEnd w:id="5"/>
          </w:p>
        </w:tc>
      </w:tr>
    </w:tbl>
    <w:p w14:paraId="678AC6D5" w14:textId="610936A7" w:rsidR="00C772B8" w:rsidRPr="00C772B8" w:rsidRDefault="00C772B8" w:rsidP="00C772B8">
      <w:pPr>
        <w:spacing w:after="200"/>
        <w:outlineLvl w:val="1"/>
        <w:rPr>
          <w:rFonts w:asciiTheme="majorHAnsi" w:hAnsiTheme="majorHAnsi"/>
          <w:color w:val="0189F9" w:themeColor="accent1"/>
          <w:sz w:val="40"/>
          <w:szCs w:val="40"/>
        </w:rPr>
      </w:pPr>
      <w:r>
        <w:rPr>
          <w:rFonts w:asciiTheme="majorHAnsi" w:hAnsiTheme="majorHAnsi"/>
          <w:color w:val="0189F9" w:themeColor="accent1"/>
          <w:sz w:val="40"/>
          <w:szCs w:val="40"/>
        </w:rPr>
        <w:t>Backhoe Inspection</w:t>
      </w:r>
      <w:r w:rsidRPr="00C772B8">
        <w:rPr>
          <w:rFonts w:asciiTheme="majorHAnsi" w:hAnsiTheme="majorHAnsi"/>
          <w:color w:val="0189F9" w:themeColor="accent1"/>
          <w:sz w:val="40"/>
          <w:szCs w:val="40"/>
        </w:rPr>
        <w:t>:</w:t>
      </w:r>
    </w:p>
    <w:p w14:paraId="51FAC5F3" w14:textId="1ECFAEAA" w:rsidR="00C772B8" w:rsidRPr="00C772B8" w:rsidRDefault="00C772B8" w:rsidP="00C772B8">
      <w:pPr>
        <w:rPr>
          <w:b w:val="0"/>
          <w:bCs/>
        </w:rPr>
      </w:pPr>
      <w:r>
        <w:rPr>
          <w:b w:val="0"/>
          <w:bCs/>
        </w:rPr>
        <w:t>Backhoe</w:t>
      </w:r>
      <w:r w:rsidRPr="00C772B8">
        <w:rPr>
          <w:b w:val="0"/>
          <w:bCs/>
        </w:rPr>
        <w:t xml:space="preserve"> Inspection sim allow students to do pre-inspection on a</w:t>
      </w:r>
      <w:r w:rsidR="006275C7">
        <w:rPr>
          <w:b w:val="0"/>
          <w:bCs/>
        </w:rPr>
        <w:t xml:space="preserve"> backhoe</w:t>
      </w:r>
      <w:r w:rsidRPr="00C772B8">
        <w:rPr>
          <w:b w:val="0"/>
          <w:bCs/>
        </w:rPr>
        <w:t>,</w:t>
      </w:r>
    </w:p>
    <w:p w14:paraId="0251809C" w14:textId="5F1DA239" w:rsidR="006275C7" w:rsidRDefault="00C772B8" w:rsidP="00C772B8">
      <w:pPr>
        <w:rPr>
          <w:b w:val="0"/>
          <w:bCs/>
        </w:rPr>
      </w:pPr>
      <w:r w:rsidRPr="00C772B8">
        <w:rPr>
          <w:b w:val="0"/>
          <w:bCs/>
        </w:rPr>
        <w:t>Inspect:</w:t>
      </w:r>
    </w:p>
    <w:p w14:paraId="4D78E2F8" w14:textId="77777777" w:rsidR="006275C7" w:rsidRPr="00C772B8" w:rsidRDefault="006275C7" w:rsidP="00C772B8">
      <w:pPr>
        <w:rPr>
          <w:b w:val="0"/>
          <w:bCs/>
        </w:rPr>
      </w:pPr>
    </w:p>
    <w:p w14:paraId="521E07C6" w14:textId="21B08862" w:rsidR="00C772B8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Vehicle exterior</w:t>
      </w:r>
    </w:p>
    <w:p w14:paraId="02BA403C" w14:textId="2FDF3993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Cab interior/</w:t>
      </w:r>
      <w:r w:rsidR="00F92EEA">
        <w:rPr>
          <w:b w:val="0"/>
          <w:bCs/>
        </w:rPr>
        <w:t>exterior</w:t>
      </w:r>
    </w:p>
    <w:p w14:paraId="6DF22992" w14:textId="31C363FA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Engine and fluid</w:t>
      </w:r>
    </w:p>
    <w:p w14:paraId="0F458C7B" w14:textId="45C5C3C8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 xml:space="preserve">Loader </w:t>
      </w:r>
      <w:r w:rsidR="00F92EEA">
        <w:rPr>
          <w:b w:val="0"/>
          <w:bCs/>
        </w:rPr>
        <w:t>bucket</w:t>
      </w:r>
    </w:p>
    <w:p w14:paraId="4033FE54" w14:textId="4EF4A54C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Backhoe End</w:t>
      </w:r>
    </w:p>
    <w:p w14:paraId="62B225A6" w14:textId="77777777" w:rsidR="006275C7" w:rsidRPr="006275C7" w:rsidRDefault="006275C7" w:rsidP="006275C7">
      <w:pPr>
        <w:pStyle w:val="ListParagraph"/>
        <w:rPr>
          <w:b w:val="0"/>
          <w:bCs/>
        </w:rPr>
      </w:pPr>
    </w:p>
    <w:p w14:paraId="42E53D92" w14:textId="17C75AC7" w:rsidR="006275C7" w:rsidRDefault="00C772B8" w:rsidP="006275C7">
      <w:pPr>
        <w:rPr>
          <w:b w:val="0"/>
          <w:bCs/>
        </w:rPr>
      </w:pPr>
      <w:r w:rsidRPr="00C772B8">
        <w:rPr>
          <w:b w:val="0"/>
          <w:bCs/>
        </w:rPr>
        <w:t xml:space="preserve">Overall Impression: </w:t>
      </w:r>
      <w:r w:rsidR="006275C7" w:rsidRPr="006275C7">
        <w:rPr>
          <w:b w:val="0"/>
          <w:bCs/>
        </w:rPr>
        <w:t xml:space="preserve">Overall, my impression of the heavy equipment backhoe sim is pretty good; I enjoyed testing the sim. Getting to inspect this machine got me invested in learning more about the backhoe, and I felt like I was inspecting </w:t>
      </w:r>
      <w:r w:rsidR="009F7FFC">
        <w:rPr>
          <w:b w:val="0"/>
          <w:bCs/>
        </w:rPr>
        <w:t xml:space="preserve">a </w:t>
      </w:r>
      <w:r w:rsidR="006275C7" w:rsidRPr="006275C7">
        <w:rPr>
          <w:b w:val="0"/>
          <w:bCs/>
        </w:rPr>
        <w:t>backhoe, that's how much I was immersed in the process.</w:t>
      </w:r>
    </w:p>
    <w:p w14:paraId="4A2A72E9" w14:textId="77777777" w:rsidR="006275C7" w:rsidRPr="006275C7" w:rsidRDefault="006275C7" w:rsidP="006275C7">
      <w:pPr>
        <w:rPr>
          <w:b w:val="0"/>
          <w:bCs/>
        </w:rPr>
      </w:pPr>
    </w:p>
    <w:p w14:paraId="29FEC5E0" w14:textId="43D198EF" w:rsidR="00C772B8" w:rsidRDefault="008B7993" w:rsidP="006275C7">
      <w:pPr>
        <w:rPr>
          <w:b w:val="0"/>
          <w:bCs/>
        </w:rPr>
      </w:pPr>
      <w:r>
        <w:rPr>
          <w:b w:val="0"/>
          <w:bCs/>
        </w:rPr>
        <w:t>These are the problems I ran into:</w:t>
      </w:r>
    </w:p>
    <w:p w14:paraId="0E3274CA" w14:textId="77777777" w:rsidR="006275C7" w:rsidRDefault="006275C7" w:rsidP="006275C7">
      <w:pPr>
        <w:rPr>
          <w:b w:val="0"/>
          <w:bCs/>
        </w:rPr>
      </w:pPr>
    </w:p>
    <w:p w14:paraId="69939B34" w14:textId="5D79B383" w:rsidR="006275C7" w:rsidRDefault="006275C7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The sim runs into the same issues as trucking inspection sim where it runs slower on chrome than other web browsers</w:t>
      </w:r>
    </w:p>
    <w:p w14:paraId="5FF5E2CD" w14:textId="3DBF4793" w:rsidR="006275C7" w:rsidRDefault="006275C7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When you paused the scenario ther</w:t>
      </w:r>
      <w:r w:rsidR="008B7993">
        <w:rPr>
          <w:b w:val="0"/>
          <w:bCs/>
        </w:rPr>
        <w:t>e is no dedicated exit button</w:t>
      </w:r>
    </w:p>
    <w:p w14:paraId="51CFA087" w14:textId="020D90D4" w:rsidR="008B7993" w:rsidRDefault="008B7993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Mouse input is sometimes slow and unresponsive</w:t>
      </w:r>
    </w:p>
    <w:p w14:paraId="7834F281" w14:textId="6DA8DC05" w:rsidR="008B7993" w:rsidRDefault="008B7993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Can not get a 360 view of the part that I’m inspecting</w:t>
      </w:r>
    </w:p>
    <w:p w14:paraId="09809E72" w14:textId="77777777" w:rsidR="006275C7" w:rsidRDefault="006275C7" w:rsidP="006275C7">
      <w:pPr>
        <w:rPr>
          <w:b w:val="0"/>
          <w:bCs/>
        </w:rPr>
      </w:pPr>
    </w:p>
    <w:p w14:paraId="2E306EBD" w14:textId="77777777" w:rsidR="00801B5E" w:rsidRDefault="00801B5E" w:rsidP="006275C7">
      <w:pPr>
        <w:rPr>
          <w:b w:val="0"/>
          <w:bCs/>
        </w:rPr>
      </w:pPr>
    </w:p>
    <w:p w14:paraId="25975B3F" w14:textId="77777777" w:rsidR="00801B5E" w:rsidRDefault="00801B5E" w:rsidP="00801B5E">
      <w:pPr>
        <w:rPr>
          <w:b w:val="0"/>
          <w:bCs/>
        </w:rPr>
      </w:pPr>
      <w:r>
        <w:rPr>
          <w:b w:val="0"/>
          <w:bCs/>
        </w:rPr>
        <w:lastRenderedPageBreak/>
        <w:t xml:space="preserve">More of the problems are elaborate in the review video and on my confluence page.  Once these problems are addressed, this sim is ready to go. </w:t>
      </w:r>
    </w:p>
    <w:p w14:paraId="0D5B792C" w14:textId="77777777" w:rsidR="00801B5E" w:rsidRDefault="00801B5E" w:rsidP="00801B5E">
      <w:pPr>
        <w:rPr>
          <w:b w:val="0"/>
          <w:bCs/>
        </w:rPr>
      </w:pPr>
    </w:p>
    <w:p w14:paraId="1BFF0E4E" w14:textId="06319CA9" w:rsidR="00801B5E" w:rsidRPr="00365051" w:rsidRDefault="00801B5E" w:rsidP="00365051">
      <w:pPr>
        <w:spacing w:after="200"/>
      </w:pPr>
      <w:r w:rsidRPr="00365051">
        <w:t>Backhoe Inspection Review</w:t>
      </w:r>
      <w:r w:rsidR="00365051" w:rsidRPr="00365051">
        <w:t>:</w:t>
      </w:r>
      <w:r w:rsidR="004B5B97">
        <w:t xml:space="preserve"> (Audio works)</w:t>
      </w:r>
    </w:p>
    <w:p w14:paraId="2C0A637C" w14:textId="77777777" w:rsidR="00801B5E" w:rsidRPr="00C772B8" w:rsidRDefault="00801B5E" w:rsidP="006275C7">
      <w:pPr>
        <w:rPr>
          <w:b w:val="0"/>
          <w:bCs/>
        </w:rPr>
      </w:pPr>
    </w:p>
    <w:p w14:paraId="59FFEF97" w14:textId="45B6AB0C" w:rsidR="00C772B8" w:rsidRDefault="008A71F8" w:rsidP="00970AC1">
      <w:pPr>
        <w:tabs>
          <w:tab w:val="left" w:pos="5994"/>
        </w:tabs>
      </w:pPr>
      <w:r>
        <w:object w:dxaOrig="1440" w:dyaOrig="1440" w14:anchorId="0C1487EC">
          <v:shape id="_x0000_i1075" type="#_x0000_t75" style="width:495.65pt;height:275.45pt" o:ole="">
            <v:imagedata r:id="rId24" o:title=""/>
          </v:shape>
          <w:control r:id="rId25" w:name="WindowsMediaPlayer4" w:shapeid="_x0000_i1075"/>
        </w:object>
      </w:r>
    </w:p>
    <w:p w14:paraId="1DDFBF3E" w14:textId="77777777" w:rsidR="008A71F8" w:rsidRDefault="008A71F8" w:rsidP="00970AC1">
      <w:pPr>
        <w:tabs>
          <w:tab w:val="left" w:pos="5994"/>
        </w:tabs>
      </w:pPr>
    </w:p>
    <w:p w14:paraId="724760DB" w14:textId="77777777" w:rsidR="00365051" w:rsidRDefault="00365051" w:rsidP="00970AC1">
      <w:pPr>
        <w:tabs>
          <w:tab w:val="left" w:pos="5994"/>
        </w:tabs>
      </w:pPr>
    </w:p>
    <w:p w14:paraId="50C599EF" w14:textId="77777777" w:rsidR="00365051" w:rsidRDefault="00365051" w:rsidP="00970AC1">
      <w:pPr>
        <w:tabs>
          <w:tab w:val="left" w:pos="5994"/>
        </w:tabs>
      </w:pPr>
    </w:p>
    <w:p w14:paraId="4992D23B" w14:textId="0DB11CAF" w:rsidR="00365051" w:rsidRDefault="00365051" w:rsidP="00365051">
      <w:pPr>
        <w:spacing w:after="200"/>
        <w:outlineLvl w:val="1"/>
        <w:rPr>
          <w:b w:val="0"/>
          <w:bCs/>
        </w:rPr>
      </w:pPr>
      <w:r>
        <w:rPr>
          <w:rFonts w:asciiTheme="majorHAnsi" w:hAnsiTheme="majorHAnsi"/>
          <w:color w:val="0189F9" w:themeColor="accent1"/>
          <w:sz w:val="40"/>
          <w:szCs w:val="40"/>
        </w:rPr>
        <w:t>Conclusion</w:t>
      </w:r>
      <w:r w:rsidRPr="00C772B8">
        <w:rPr>
          <w:rFonts w:asciiTheme="majorHAnsi" w:hAnsiTheme="majorHAnsi"/>
          <w:color w:val="0189F9" w:themeColor="accent1"/>
          <w:sz w:val="40"/>
          <w:szCs w:val="40"/>
        </w:rPr>
        <w:t>:</w:t>
      </w:r>
      <w:r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r>
        <w:rPr>
          <w:rFonts w:cstheme="minorHAnsi"/>
          <w:color w:val="0189F9" w:themeColor="accent1"/>
          <w:sz w:val="40"/>
          <w:szCs w:val="40"/>
        </w:rPr>
        <w:t xml:space="preserve"> </w:t>
      </w:r>
      <w:r>
        <w:rPr>
          <w:b w:val="0"/>
          <w:bCs/>
        </w:rPr>
        <w:t xml:space="preserve">Both internal sims are </w:t>
      </w:r>
      <w:r w:rsidR="00376196">
        <w:rPr>
          <w:b w:val="0"/>
          <w:bCs/>
        </w:rPr>
        <w:t>great,</w:t>
      </w:r>
      <w:r>
        <w:rPr>
          <w:b w:val="0"/>
          <w:bCs/>
        </w:rPr>
        <w:t xml:space="preserve"> but their respective problems need to be </w:t>
      </w:r>
      <w:r w:rsidR="00F92EEA">
        <w:rPr>
          <w:b w:val="0"/>
          <w:bCs/>
        </w:rPr>
        <w:t>addressed</w:t>
      </w:r>
      <w:r>
        <w:rPr>
          <w:b w:val="0"/>
          <w:bCs/>
        </w:rPr>
        <w:t>. The common problems that I encountered in both sims are :</w:t>
      </w:r>
    </w:p>
    <w:p w14:paraId="13711BDD" w14:textId="1A76460E" w:rsidR="00365051" w:rsidRDefault="00365051" w:rsidP="00365051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Slow performance on chrome</w:t>
      </w:r>
    </w:p>
    <w:p w14:paraId="7546AF98" w14:textId="01E29CE0" w:rsidR="00365051" w:rsidRDefault="00365051" w:rsidP="00365051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 xml:space="preserve">Can not </w:t>
      </w:r>
      <w:r w:rsidR="00376196">
        <w:rPr>
          <w:b w:val="0"/>
          <w:bCs/>
        </w:rPr>
        <w:t>walk around</w:t>
      </w:r>
      <w:r>
        <w:rPr>
          <w:b w:val="0"/>
          <w:bCs/>
        </w:rPr>
        <w:t xml:space="preserve"> the vehicles </w:t>
      </w:r>
      <w:r w:rsidR="00F92EEA">
        <w:rPr>
          <w:b w:val="0"/>
          <w:bCs/>
        </w:rPr>
        <w:t>free</w:t>
      </w:r>
    </w:p>
    <w:p w14:paraId="33CB50E8" w14:textId="1E35524D" w:rsidR="00365051" w:rsidRDefault="00376196" w:rsidP="00365051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No 360 view on individual parts that I’m inspecting.</w:t>
      </w:r>
    </w:p>
    <w:p w14:paraId="05548B54" w14:textId="79AB5A9D" w:rsidR="00376196" w:rsidRPr="009F7FFC" w:rsidRDefault="00376196" w:rsidP="00376196">
      <w:pPr>
        <w:pStyle w:val="ListParagraph"/>
        <w:numPr>
          <w:ilvl w:val="0"/>
          <w:numId w:val="23"/>
        </w:numPr>
        <w:rPr>
          <w:b w:val="0"/>
          <w:bCs/>
        </w:rPr>
      </w:pPr>
      <w:r w:rsidRPr="009F7FFC">
        <w:rPr>
          <w:b w:val="0"/>
          <w:bCs/>
        </w:rPr>
        <w:t>Camera system needs to be improved</w:t>
      </w:r>
      <w:r w:rsidR="009F7FFC" w:rsidRPr="009F7FFC">
        <w:rPr>
          <w:rFonts w:asciiTheme="majorHAnsi" w:eastAsiaTheme="majorEastAsia" w:hAnsiTheme="majorHAnsi" w:cstheme="majorBidi"/>
          <w:bCs/>
          <w:sz w:val="48"/>
          <w:szCs w:val="28"/>
        </w:rPr>
        <w:t xml:space="preserve"> </w:t>
      </w:r>
    </w:p>
    <w:p w14:paraId="13E79952" w14:textId="77777777" w:rsidR="009F7FFC" w:rsidRPr="009F7FFC" w:rsidRDefault="009F7FFC" w:rsidP="009F7FFC">
      <w:pPr>
        <w:pStyle w:val="ListParagraph"/>
        <w:rPr>
          <w:b w:val="0"/>
          <w:bCs/>
        </w:rPr>
      </w:pPr>
    </w:p>
    <w:p w14:paraId="3F37C473" w14:textId="7E100E43" w:rsidR="00376196" w:rsidRPr="00376196" w:rsidRDefault="00376196" w:rsidP="00376196">
      <w:pPr>
        <w:rPr>
          <w:b w:val="0"/>
          <w:bCs/>
        </w:rPr>
      </w:pPr>
      <w:r>
        <w:rPr>
          <w:b w:val="0"/>
          <w:bCs/>
        </w:rPr>
        <w:t xml:space="preserve">Once these problems are solved, I am fully confident these sims are ready go. I would look at Car Mechanic Simulator 2021’s camera system and use it to address the camera problems that </w:t>
      </w:r>
      <w:r w:rsidRPr="00376196">
        <w:rPr>
          <w:b w:val="0"/>
          <w:bCs/>
          <w:lang w:val="en-CA"/>
        </w:rPr>
        <w:t>plague</w:t>
      </w:r>
      <w:r>
        <w:rPr>
          <w:b w:val="0"/>
          <w:bCs/>
          <w:lang w:val="en-CA"/>
        </w:rPr>
        <w:t xml:space="preserve"> both sims. Car Mechanic Simulator 2021 allows the player to walk round the vehicle freely and more importantly allows the player to have a 360 view on the individual parts their inspecting, here is video demonstration their camera system.</w:t>
      </w:r>
    </w:p>
    <w:p w14:paraId="084FCE67" w14:textId="77777777" w:rsidR="00376196" w:rsidRDefault="00376196" w:rsidP="00365051">
      <w:pPr>
        <w:pStyle w:val="ListParagraph"/>
        <w:rPr>
          <w:rFonts w:cstheme="minorHAnsi"/>
          <w:color w:val="0189F9" w:themeColor="accent1"/>
          <w:sz w:val="40"/>
          <w:szCs w:val="40"/>
        </w:rPr>
      </w:pPr>
    </w:p>
    <w:p w14:paraId="46714C82" w14:textId="1EED1C06" w:rsidR="00376196" w:rsidRDefault="00376196" w:rsidP="00365051">
      <w:pPr>
        <w:pStyle w:val="ListParagraph"/>
        <w:rPr>
          <w:rFonts w:cstheme="minorHAnsi"/>
          <w:color w:val="0189F9" w:themeColor="accent1"/>
          <w:sz w:val="40"/>
          <w:szCs w:val="40"/>
        </w:rPr>
      </w:pPr>
      <w:r>
        <w:rPr>
          <w:rFonts w:cstheme="minorHAnsi"/>
          <w:b w:val="0"/>
          <w:color w:val="0189F9" w:themeColor="accent1"/>
          <w:sz w:val="40"/>
          <w:szCs w:val="40"/>
        </w:rPr>
        <w:object w:dxaOrig="225" w:dyaOrig="225" w14:anchorId="150132A2">
          <v:shape id="_x0000_i1073" type="#_x0000_t75" style="width:332.35pt;height:182.5pt" o:ole="">
            <v:imagedata r:id="rId26" o:title=""/>
          </v:shape>
          <w:control r:id="rId27" w:name="WindowsMediaPlayer5" w:shapeid="_x0000_i1073"/>
        </w:object>
      </w:r>
    </w:p>
    <w:p w14:paraId="0A95DF2B" w14:textId="77777777" w:rsidR="00F92EEA" w:rsidRDefault="00F92EEA" w:rsidP="00365051">
      <w:pPr>
        <w:pStyle w:val="ListParagraph"/>
        <w:rPr>
          <w:rFonts w:cstheme="minorHAnsi"/>
          <w:color w:val="0189F9" w:themeColor="accent1"/>
          <w:sz w:val="40"/>
          <w:szCs w:val="40"/>
        </w:rPr>
      </w:pPr>
    </w:p>
    <w:p w14:paraId="1D484A79" w14:textId="5B688C1C" w:rsidR="00F92EEA" w:rsidRPr="00F92EEA" w:rsidRDefault="00F92EEA" w:rsidP="00F92EEA">
      <w:pPr>
        <w:rPr>
          <w:rFonts w:cstheme="minorHAnsi"/>
          <w:b w:val="0"/>
          <w:bCs/>
          <w:color w:val="0189F9" w:themeColor="accent1"/>
          <w:szCs w:val="28"/>
        </w:rPr>
      </w:pPr>
      <w:r>
        <w:rPr>
          <w:rFonts w:cstheme="minorHAnsi"/>
          <w:b w:val="0"/>
          <w:bCs/>
          <w:szCs w:val="28"/>
        </w:rPr>
        <w:t>Here is link to my confluence page that has more information about test</w:t>
      </w:r>
      <w:r w:rsidR="009F7FFC">
        <w:rPr>
          <w:rFonts w:cstheme="minorHAnsi"/>
          <w:b w:val="0"/>
          <w:bCs/>
          <w:szCs w:val="28"/>
        </w:rPr>
        <w:t>ing</w:t>
      </w:r>
      <w:r>
        <w:rPr>
          <w:rFonts w:cstheme="minorHAnsi"/>
          <w:b w:val="0"/>
          <w:bCs/>
          <w:szCs w:val="28"/>
        </w:rPr>
        <w:t xml:space="preserve"> the sims </w:t>
      </w:r>
      <w:hyperlink r:id="rId28" w:history="1">
        <w:r w:rsidRPr="00F92EEA">
          <w:rPr>
            <w:rStyle w:val="Hyperlink"/>
            <w:rFonts w:cstheme="minorHAnsi"/>
            <w:b w:val="0"/>
            <w:bCs/>
            <w:color w:val="0189F9" w:themeColor="accent1"/>
            <w:szCs w:val="28"/>
          </w:rPr>
          <w:t>https://varlab-dev.atlassian.net/l/cp/0bCEiwDL</w:t>
        </w:r>
      </w:hyperlink>
      <w:r>
        <w:rPr>
          <w:rFonts w:cstheme="minorHAnsi"/>
          <w:b w:val="0"/>
          <w:bCs/>
          <w:color w:val="0189F9" w:themeColor="accent1"/>
          <w:szCs w:val="28"/>
        </w:rPr>
        <w:t>.</w:t>
      </w:r>
    </w:p>
    <w:p w14:paraId="281EDA75" w14:textId="2D26EE5B" w:rsidR="00365051" w:rsidRPr="00970AC1" w:rsidRDefault="00365051" w:rsidP="00970AC1">
      <w:pPr>
        <w:tabs>
          <w:tab w:val="left" w:pos="5994"/>
        </w:tabs>
      </w:pPr>
    </w:p>
    <w:sectPr w:rsidR="00365051" w:rsidRPr="00970AC1" w:rsidSect="00913172">
      <w:headerReference w:type="even" r:id="rId29"/>
      <w:headerReference w:type="default" r:id="rId30"/>
      <w:footerReference w:type="even" r:id="rId31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4ECAD" w14:textId="77777777" w:rsidR="00913172" w:rsidRDefault="00913172" w:rsidP="007057F4">
      <w:r>
        <w:separator/>
      </w:r>
    </w:p>
  </w:endnote>
  <w:endnote w:type="continuationSeparator" w:id="0">
    <w:p w14:paraId="2AEA56CE" w14:textId="77777777" w:rsidR="00913172" w:rsidRDefault="00913172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3CEAD" w14:textId="4E9D7FDC" w:rsidR="00136006" w:rsidRDefault="004B5B97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6FB56365F62F4AEDB5FE53C165CAEDED"/>
        </w:placeholder>
        <w:temporary/>
        <w:showingPlcHdr/>
      </w:sdtPr>
      <w:sdtEndPr/>
      <w:sdtContent>
        <w:r>
          <w:rPr>
            <w:bCs/>
          </w:rPr>
          <w:t>Introduction and Trucking Inspection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CDFBA" w14:textId="77777777" w:rsidR="00913172" w:rsidRDefault="00913172" w:rsidP="007057F4">
      <w:r>
        <w:separator/>
      </w:r>
    </w:p>
  </w:footnote>
  <w:footnote w:type="continuationSeparator" w:id="0">
    <w:p w14:paraId="49545A38" w14:textId="77777777" w:rsidR="00913172" w:rsidRDefault="00913172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710AC" w14:textId="77777777" w:rsidR="00136006" w:rsidRDefault="0049185C" w:rsidP="007057F4">
    <w:pPr>
      <w:pStyle w:val="Header"/>
    </w:pPr>
    <w:r>
      <w:t>Adventure Works Marketing Plan</w:t>
    </w:r>
  </w:p>
  <w:p w14:paraId="3E075FFD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057FF90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C8FD8E1" w14:textId="77777777" w:rsidR="007057F4" w:rsidRDefault="004F2231" w:rsidP="007057F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61C154E" wp14:editId="5E6A2E52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1A220C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0498CC47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61C15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0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0B1A220C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0498CC47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</w:rPr>
            <mc:AlternateContent>
              <mc:Choice Requires="wpg">
                <w:drawing>
                  <wp:inline distT="0" distB="0" distL="0" distR="0" wp14:anchorId="2A7FE997" wp14:editId="08310B9E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C062BE1" id="Group 20" o:spid="_x0000_s1026" alt="colored rectangle heade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19810105" w14:textId="77777777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0931EF"/>
    <w:multiLevelType w:val="hybridMultilevel"/>
    <w:tmpl w:val="BD9A74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0852F3"/>
    <w:multiLevelType w:val="hybridMultilevel"/>
    <w:tmpl w:val="F12E02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4C0F2E"/>
    <w:multiLevelType w:val="hybridMultilevel"/>
    <w:tmpl w:val="1C30BDDC"/>
    <w:lvl w:ilvl="0" w:tplc="0910EE30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sz w:val="28"/>
        <w:szCs w:val="28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1710B9"/>
    <w:multiLevelType w:val="hybridMultilevel"/>
    <w:tmpl w:val="734EFCD8"/>
    <w:lvl w:ilvl="0" w:tplc="E858374C">
      <w:numFmt w:val="bullet"/>
      <w:lvlText w:val="•"/>
      <w:lvlJc w:val="left"/>
      <w:pPr>
        <w:ind w:left="787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3" w15:restartNumberingAfterBreak="0">
    <w:nsid w:val="21183FB0"/>
    <w:multiLevelType w:val="hybridMultilevel"/>
    <w:tmpl w:val="0EEE03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042E19"/>
    <w:multiLevelType w:val="hybridMultilevel"/>
    <w:tmpl w:val="D92AAA08"/>
    <w:lvl w:ilvl="0" w:tplc="E858374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CA56E51"/>
    <w:multiLevelType w:val="hybridMultilevel"/>
    <w:tmpl w:val="EDDCC5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97169A"/>
    <w:multiLevelType w:val="hybridMultilevel"/>
    <w:tmpl w:val="A3ACAD62"/>
    <w:lvl w:ilvl="0" w:tplc="0910EE30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sz w:val="28"/>
        <w:szCs w:val="28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CB495D"/>
    <w:multiLevelType w:val="hybridMultilevel"/>
    <w:tmpl w:val="77069F1E"/>
    <w:lvl w:ilvl="0" w:tplc="E858374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5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6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74743">
    <w:abstractNumId w:val="8"/>
  </w:num>
  <w:num w:numId="2" w16cid:durableId="1806268324">
    <w:abstractNumId w:val="25"/>
  </w:num>
  <w:num w:numId="3" w16cid:durableId="358626742">
    <w:abstractNumId w:val="26"/>
  </w:num>
  <w:num w:numId="4" w16cid:durableId="65684816">
    <w:abstractNumId w:val="27"/>
  </w:num>
  <w:num w:numId="5" w16cid:durableId="5011603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69740285">
    <w:abstractNumId w:val="15"/>
  </w:num>
  <w:num w:numId="7" w16cid:durableId="674648270">
    <w:abstractNumId w:val="24"/>
  </w:num>
  <w:num w:numId="8" w16cid:durableId="1235162846">
    <w:abstractNumId w:val="7"/>
  </w:num>
  <w:num w:numId="9" w16cid:durableId="1949774263">
    <w:abstractNumId w:val="6"/>
  </w:num>
  <w:num w:numId="10" w16cid:durableId="129980577">
    <w:abstractNumId w:val="5"/>
  </w:num>
  <w:num w:numId="11" w16cid:durableId="739212276">
    <w:abstractNumId w:val="4"/>
  </w:num>
  <w:num w:numId="12" w16cid:durableId="1643924210">
    <w:abstractNumId w:val="3"/>
  </w:num>
  <w:num w:numId="13" w16cid:durableId="482041615">
    <w:abstractNumId w:val="2"/>
  </w:num>
  <w:num w:numId="14" w16cid:durableId="1520048343">
    <w:abstractNumId w:val="1"/>
  </w:num>
  <w:num w:numId="15" w16cid:durableId="735052010">
    <w:abstractNumId w:val="0"/>
  </w:num>
  <w:num w:numId="16" w16cid:durableId="1136483107">
    <w:abstractNumId w:val="17"/>
  </w:num>
  <w:num w:numId="17" w16cid:durableId="1576744564">
    <w:abstractNumId w:val="19"/>
  </w:num>
  <w:num w:numId="18" w16cid:durableId="1636721186">
    <w:abstractNumId w:val="14"/>
  </w:num>
  <w:num w:numId="19" w16cid:durableId="856962764">
    <w:abstractNumId w:val="18"/>
  </w:num>
  <w:num w:numId="20" w16cid:durableId="2104497401">
    <w:abstractNumId w:val="21"/>
  </w:num>
  <w:num w:numId="21" w16cid:durableId="1559196729">
    <w:abstractNumId w:val="10"/>
  </w:num>
  <w:num w:numId="22" w16cid:durableId="1775442430">
    <w:abstractNumId w:val="20"/>
  </w:num>
  <w:num w:numId="23" w16cid:durableId="445582349">
    <w:abstractNumId w:val="9"/>
  </w:num>
  <w:num w:numId="24" w16cid:durableId="501313557">
    <w:abstractNumId w:val="13"/>
  </w:num>
  <w:num w:numId="25" w16cid:durableId="1440031388">
    <w:abstractNumId w:val="16"/>
  </w:num>
  <w:num w:numId="26" w16cid:durableId="460154325">
    <w:abstractNumId w:val="23"/>
  </w:num>
  <w:num w:numId="27" w16cid:durableId="571626191">
    <w:abstractNumId w:val="12"/>
  </w:num>
  <w:num w:numId="28" w16cid:durableId="1234464300">
    <w:abstractNumId w:val="22"/>
  </w:num>
  <w:num w:numId="29" w16cid:durableId="626821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5FF"/>
    <w:rsid w:val="00002CE1"/>
    <w:rsid w:val="00011EAE"/>
    <w:rsid w:val="000174F2"/>
    <w:rsid w:val="00067C92"/>
    <w:rsid w:val="00097F14"/>
    <w:rsid w:val="001053CE"/>
    <w:rsid w:val="0012072F"/>
    <w:rsid w:val="001232BE"/>
    <w:rsid w:val="00127167"/>
    <w:rsid w:val="00136006"/>
    <w:rsid w:val="001449EC"/>
    <w:rsid w:val="00146CD2"/>
    <w:rsid w:val="0014726E"/>
    <w:rsid w:val="0016070F"/>
    <w:rsid w:val="001670A7"/>
    <w:rsid w:val="00170D88"/>
    <w:rsid w:val="001945FD"/>
    <w:rsid w:val="001A35CC"/>
    <w:rsid w:val="001B361F"/>
    <w:rsid w:val="001B7BB4"/>
    <w:rsid w:val="001C3063"/>
    <w:rsid w:val="001F0AF0"/>
    <w:rsid w:val="002178B9"/>
    <w:rsid w:val="002321FA"/>
    <w:rsid w:val="00243C74"/>
    <w:rsid w:val="00263336"/>
    <w:rsid w:val="00291712"/>
    <w:rsid w:val="00296E86"/>
    <w:rsid w:val="002E0194"/>
    <w:rsid w:val="002F2C68"/>
    <w:rsid w:val="00303EF8"/>
    <w:rsid w:val="00331ED5"/>
    <w:rsid w:val="003344F2"/>
    <w:rsid w:val="003620E2"/>
    <w:rsid w:val="00365051"/>
    <w:rsid w:val="00376196"/>
    <w:rsid w:val="00377CBE"/>
    <w:rsid w:val="00387292"/>
    <w:rsid w:val="003B7873"/>
    <w:rsid w:val="003F5051"/>
    <w:rsid w:val="0040440C"/>
    <w:rsid w:val="00416163"/>
    <w:rsid w:val="00420DF5"/>
    <w:rsid w:val="004233B0"/>
    <w:rsid w:val="004247A1"/>
    <w:rsid w:val="004371B6"/>
    <w:rsid w:val="00444C7B"/>
    <w:rsid w:val="00460577"/>
    <w:rsid w:val="00484A0E"/>
    <w:rsid w:val="0048718B"/>
    <w:rsid w:val="0049185C"/>
    <w:rsid w:val="00493B3A"/>
    <w:rsid w:val="004A4777"/>
    <w:rsid w:val="004B37DF"/>
    <w:rsid w:val="004B5B97"/>
    <w:rsid w:val="004C4773"/>
    <w:rsid w:val="004D6E19"/>
    <w:rsid w:val="004F2231"/>
    <w:rsid w:val="005065E4"/>
    <w:rsid w:val="005112D1"/>
    <w:rsid w:val="0055035B"/>
    <w:rsid w:val="005B3D53"/>
    <w:rsid w:val="005C3643"/>
    <w:rsid w:val="006275C7"/>
    <w:rsid w:val="006662D5"/>
    <w:rsid w:val="00673E39"/>
    <w:rsid w:val="0068500D"/>
    <w:rsid w:val="0069748E"/>
    <w:rsid w:val="006A689A"/>
    <w:rsid w:val="006A6A26"/>
    <w:rsid w:val="006B223C"/>
    <w:rsid w:val="006B7299"/>
    <w:rsid w:val="006C6211"/>
    <w:rsid w:val="006F6DF1"/>
    <w:rsid w:val="007057F4"/>
    <w:rsid w:val="007417B3"/>
    <w:rsid w:val="00742102"/>
    <w:rsid w:val="00746F8B"/>
    <w:rsid w:val="00750AC4"/>
    <w:rsid w:val="00761F8F"/>
    <w:rsid w:val="00773B66"/>
    <w:rsid w:val="007B1A7B"/>
    <w:rsid w:val="007C7473"/>
    <w:rsid w:val="007D26F1"/>
    <w:rsid w:val="007D52C8"/>
    <w:rsid w:val="007E5499"/>
    <w:rsid w:val="007F28D2"/>
    <w:rsid w:val="00801B5E"/>
    <w:rsid w:val="00807F4E"/>
    <w:rsid w:val="00811CD4"/>
    <w:rsid w:val="008253A5"/>
    <w:rsid w:val="008417CE"/>
    <w:rsid w:val="0084277E"/>
    <w:rsid w:val="00891885"/>
    <w:rsid w:val="008A3C95"/>
    <w:rsid w:val="008A66CD"/>
    <w:rsid w:val="008A71F8"/>
    <w:rsid w:val="008B2F55"/>
    <w:rsid w:val="008B7993"/>
    <w:rsid w:val="008C386D"/>
    <w:rsid w:val="008C3FB0"/>
    <w:rsid w:val="008C5106"/>
    <w:rsid w:val="008D5829"/>
    <w:rsid w:val="00913172"/>
    <w:rsid w:val="00936956"/>
    <w:rsid w:val="0094154A"/>
    <w:rsid w:val="00944716"/>
    <w:rsid w:val="00946F55"/>
    <w:rsid w:val="00965BD5"/>
    <w:rsid w:val="00970AC1"/>
    <w:rsid w:val="009875C8"/>
    <w:rsid w:val="00991D08"/>
    <w:rsid w:val="0099300B"/>
    <w:rsid w:val="00994A3A"/>
    <w:rsid w:val="009F7FFC"/>
    <w:rsid w:val="00A102FB"/>
    <w:rsid w:val="00A52EDF"/>
    <w:rsid w:val="00A63DE6"/>
    <w:rsid w:val="00A95B61"/>
    <w:rsid w:val="00AD286E"/>
    <w:rsid w:val="00B00CF7"/>
    <w:rsid w:val="00B0688D"/>
    <w:rsid w:val="00B40525"/>
    <w:rsid w:val="00B41D82"/>
    <w:rsid w:val="00B5394C"/>
    <w:rsid w:val="00B73935"/>
    <w:rsid w:val="00B73D23"/>
    <w:rsid w:val="00B767CD"/>
    <w:rsid w:val="00B870A3"/>
    <w:rsid w:val="00B90346"/>
    <w:rsid w:val="00BB6CAC"/>
    <w:rsid w:val="00BE7253"/>
    <w:rsid w:val="00C33E54"/>
    <w:rsid w:val="00C51A2D"/>
    <w:rsid w:val="00C772B8"/>
    <w:rsid w:val="00C815FF"/>
    <w:rsid w:val="00CA16E0"/>
    <w:rsid w:val="00CC786C"/>
    <w:rsid w:val="00CE0BC9"/>
    <w:rsid w:val="00CF2535"/>
    <w:rsid w:val="00CF600F"/>
    <w:rsid w:val="00D2045C"/>
    <w:rsid w:val="00D540AF"/>
    <w:rsid w:val="00D6093C"/>
    <w:rsid w:val="00D638C1"/>
    <w:rsid w:val="00D73D44"/>
    <w:rsid w:val="00D967AC"/>
    <w:rsid w:val="00DC493E"/>
    <w:rsid w:val="00DE7B64"/>
    <w:rsid w:val="00DF390C"/>
    <w:rsid w:val="00E24200"/>
    <w:rsid w:val="00E50A4D"/>
    <w:rsid w:val="00E64227"/>
    <w:rsid w:val="00E758BC"/>
    <w:rsid w:val="00E95AFE"/>
    <w:rsid w:val="00E97CB0"/>
    <w:rsid w:val="00EB5691"/>
    <w:rsid w:val="00ED3756"/>
    <w:rsid w:val="00F024FD"/>
    <w:rsid w:val="00F43A02"/>
    <w:rsid w:val="00F45884"/>
    <w:rsid w:val="00F553FE"/>
    <w:rsid w:val="00F63939"/>
    <w:rsid w:val="00F767C3"/>
    <w:rsid w:val="00F91AD0"/>
    <w:rsid w:val="00F92EEA"/>
    <w:rsid w:val="00FB05E4"/>
    <w:rsid w:val="00FB5D9B"/>
    <w:rsid w:val="00FC4062"/>
    <w:rsid w:val="00FD1964"/>
    <w:rsid w:val="00FD4B3F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2"/>
    </o:shapelayout>
  </w:shapeDefaults>
  <w:decimalSymbol w:val="."/>
  <w:listSeparator w:val=","/>
  <w14:docId w14:val="66CAFA9E"/>
  <w15:chartTrackingRefBased/>
  <w15:docId w15:val="{89704003-2D85-4C36-B0AE-61984AC5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2B8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053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377C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control" Target="activeX/activeX2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svg"/><Relationship Id="rId25" Type="http://schemas.openxmlformats.org/officeDocument/2006/relationships/control" Target="activeX/activeX4.xm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23" Type="http://schemas.openxmlformats.org/officeDocument/2006/relationships/control" Target="activeX/activeX3.xml"/><Relationship Id="rId28" Type="http://schemas.openxmlformats.org/officeDocument/2006/relationships/hyperlink" Target="https://varlab-dev.atlassian.net/l/cp/0bCEiwDL" TargetMode="External"/><Relationship Id="rId10" Type="http://schemas.openxmlformats.org/officeDocument/2006/relationships/image" Target="media/image1.jpg"/><Relationship Id="rId19" Type="http://schemas.openxmlformats.org/officeDocument/2006/relationships/control" Target="activeX/activeX1.xm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company/varlab-virtual-and-augmented-reality-lab/mycompany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control" Target="activeX/activeX5.xml"/><Relationship Id="rId30" Type="http://schemas.openxmlformats.org/officeDocument/2006/relationships/header" Target="header2.xml"/><Relationship Id="rId8" Type="http://schemas.openxmlformats.org/officeDocument/2006/relationships/hyperlink" Target="https://www.linkedin.com/company/varlab-virtual-and-augmented-reality-lab/mycompany/" TargetMode="Externa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3" Type="http://schemas.openxmlformats.org/officeDocument/2006/relationships/image" Target="media/image16.png"/><Relationship Id="rId7" Type="http://schemas.openxmlformats.org/officeDocument/2006/relationships/image" Target="media/image180.png"/><Relationship Id="rId2" Type="http://schemas.openxmlformats.org/officeDocument/2006/relationships/image" Target="media/image15.svg"/><Relationship Id="rId1" Type="http://schemas.openxmlformats.org/officeDocument/2006/relationships/image" Target="media/image14.png"/><Relationship Id="rId6" Type="http://schemas.openxmlformats.org/officeDocument/2006/relationships/image" Target="media/image19.svg"/><Relationship Id="rId5" Type="http://schemas.openxmlformats.org/officeDocument/2006/relationships/image" Target="media/image18.png"/><Relationship Id="rId4" Type="http://schemas.openxmlformats.org/officeDocument/2006/relationships/image" Target="media/image17.svg"/><Relationship Id="rId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mza\AppData\Roaming\Microsoft\Templates\Business%20report%20(graphic%20design).dotx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Trucking Inspection\Recordings\Rough Cut\Trucking Inspection-11-28-2023(part 1)r.mp4"/>
  <ax:ocxPr ax:name="rate" ax:value="1"/>
  <ax:ocxPr ax:name="balance" ax:value="0"/>
  <ax:ocxPr ax:name="currentPosition" ax:value="39.4493072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3589"/>
  <ax:ocxPr ax:name="_cy" ax:value="7916"/>
</ax:ocx>
</file>

<file path=word/activeX/activeX2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Trucking Inspection\Recordings\Rough Cut\Trucking Inspection-11-28-2023(part 2)r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2869"/>
  <ax:ocxPr ax:name="_cy" ax:value="7916"/>
</ax:ocx>
</file>

<file path=word/activeX/activeX3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Trucking Inspection\Recordings\Rough Cut\Trucking Inspection- 11-29-2023(part 3)r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3187"/>
  <ax:ocxPr ax:name="_cy" ax:value="8170"/>
</ax:ocx>
</file>

<file path=word/activeX/activeX4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Heavy Equipment - Backhoe\Backhoe _2 Redo-20240129_113613-Meeting Recording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2531"/>
  <ax:ocxPr ax:name="_cy" ax:value="6964"/>
</ax:ocx>
</file>

<file path=word/activeX/activeX5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Retail Sims\Retail Sim CMS2021-12-01-2023 r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8403"/>
  <ax:ocxPr ax:name="_cy" ax:value="4614"/>
</ax:ocx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B56365F62F4AEDB5FE53C165CAE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5B1817-BCE0-470F-B073-74253E70BED2}"/>
      </w:docPartPr>
      <w:docPartBody>
        <w:p w:rsidR="008922B6" w:rsidRDefault="0080641B" w:rsidP="0080641B">
          <w:pPr>
            <w:pStyle w:val="6FB56365F62F4AEDB5FE53C165CAEDED2"/>
          </w:pPr>
          <w:r>
            <w:rPr>
              <w:bCs/>
            </w:rPr>
            <w:t>Introduction and Trucking Inspection</w:t>
          </w:r>
        </w:p>
      </w:docPartBody>
    </w:docPart>
    <w:docPart>
      <w:docPartPr>
        <w:name w:val="87D068488087486D86BFE9914E13F2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92D9C1-C2F6-4006-A727-A45E37A94320}"/>
      </w:docPartPr>
      <w:docPartBody>
        <w:p w:rsidR="008922B6" w:rsidRDefault="0080641B">
          <w:pPr>
            <w:pStyle w:val="87D068488087486D86BFE9914E13F203"/>
          </w:pPr>
          <w:r>
            <w:t>Trucking Inspection Review Videos</w:t>
          </w:r>
        </w:p>
      </w:docPartBody>
    </w:docPart>
    <w:docPart>
      <w:docPartPr>
        <w:name w:val="28FEB5D87D9F4DF090CC560081966D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02B348-5546-4D69-9778-92E23C646FC0}"/>
      </w:docPartPr>
      <w:docPartBody>
        <w:p w:rsidR="008922B6" w:rsidRDefault="0080641B">
          <w:pPr>
            <w:pStyle w:val="28FEB5D87D9F4DF090CC560081966D9C"/>
          </w:pPr>
          <w:r>
            <w:t xml:space="preserve">Backhoe Inspection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2B6"/>
    <w:rsid w:val="00225B9A"/>
    <w:rsid w:val="0080641B"/>
    <w:rsid w:val="008922B6"/>
    <w:rsid w:val="00906A60"/>
    <w:rsid w:val="00DD6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B56365F62F4AEDB5FE53C165CAEDED">
    <w:name w:val="6FB56365F62F4AEDB5FE53C165CAEDED"/>
    <w:rsid w:val="0080641B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87D068488087486D86BFE9914E13F203">
    <w:name w:val="87D068488087486D86BFE9914E13F203"/>
  </w:style>
  <w:style w:type="paragraph" w:customStyle="1" w:styleId="28FEB5D87D9F4DF090CC560081966D9C">
    <w:name w:val="28FEB5D87D9F4DF090CC560081966D9C"/>
  </w:style>
  <w:style w:type="paragraph" w:customStyle="1" w:styleId="6FB56365F62F4AEDB5FE53C165CAEDED1">
    <w:name w:val="6FB56365F62F4AEDB5FE53C165CAEDED1"/>
    <w:rsid w:val="0080641B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80641B"/>
    <w:rPr>
      <w:color w:val="808080"/>
    </w:rPr>
  </w:style>
  <w:style w:type="paragraph" w:customStyle="1" w:styleId="6FB56365F62F4AEDB5FE53C165CAEDED2">
    <w:name w:val="6FB56365F62F4AEDB5FE53C165CAEDED2"/>
    <w:rsid w:val="0080641B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6FB56365F62F4AEDB5FE53C165CAEDED11">
    <w:name w:val="6FB56365F62F4AEDB5FE53C165CAEDED11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D6253-AE2D-4CCA-A6BD-4BB2173B9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9</TotalTime>
  <Pages>9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Humza Sheikh</dc:creator>
  <cp:keywords/>
  <dc:description/>
  <cp:lastModifiedBy>Humza Sheikh</cp:lastModifiedBy>
  <cp:revision>4</cp:revision>
  <dcterms:created xsi:type="dcterms:W3CDTF">2024-02-26T19:48:00Z</dcterms:created>
  <dcterms:modified xsi:type="dcterms:W3CDTF">2024-02-28T21:05:00Z</dcterms:modified>
</cp:coreProperties>
</file>