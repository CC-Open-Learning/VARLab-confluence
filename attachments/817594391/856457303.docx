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4A08343E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70496081" w14:textId="26385554" w:rsidR="005854DB" w:rsidRPr="005854DB" w:rsidRDefault="00036BB4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27FB42075DB44A5D91E5FFBEF0FB9317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A5335E">
                  <w:t>VARLABS  VR</w:t>
                </w:r>
                <w:r w:rsidR="00FB0A27">
                  <w:t xml:space="preserve"> Testing</w:t>
                </w:r>
              </w:sdtContent>
            </w:sdt>
          </w:p>
        </w:tc>
      </w:tr>
      <w:tr w:rsidR="005854DB" w:rsidRPr="0092125E" w14:paraId="58183784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37C90045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351C376D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16871AB4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65AEC534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F55F909FCA9E4F2389A9FCAEC347773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3416B1C6" w14:textId="09DEDE32" w:rsidR="005854DB" w:rsidRPr="005854DB" w:rsidRDefault="00FB0A27" w:rsidP="005854DB">
                <w:pPr>
                  <w:pStyle w:val="Subtitle"/>
                </w:pPr>
                <w:r>
                  <w:t>Testing Plan By: Humza Sheikh</w:t>
                </w:r>
              </w:p>
            </w:sdtContent>
          </w:sdt>
        </w:tc>
      </w:tr>
    </w:tbl>
    <w:bookmarkEnd w:id="0" w:displacedByCustomXml="next"/>
    <w:sdt>
      <w:sdtPr>
        <w:id w:val="-2035794854"/>
        <w:placeholder>
          <w:docPart w:val="2C87F9E1B1DA424AAF4953CD97F86339"/>
        </w:placeholder>
        <w:temporary/>
        <w:showingPlcHdr/>
        <w15:appearance w15:val="hidden"/>
      </w:sdtPr>
      <w:sdtEndPr/>
      <w:sdtContent>
        <w:p w14:paraId="7CD058A5" w14:textId="77777777" w:rsidR="00BD0C60" w:rsidRDefault="005854DB" w:rsidP="005854DB">
          <w:pPr>
            <w:pStyle w:val="Heading1"/>
          </w:pPr>
          <w:r w:rsidRPr="003639D2">
            <w:t>Getting Started</w:t>
          </w:r>
        </w:p>
      </w:sdtContent>
    </w:sdt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450"/>
        <w:gridCol w:w="9170"/>
      </w:tblGrid>
      <w:tr w:rsidR="00685B4E" w14:paraId="7E435EBD" w14:textId="77777777" w:rsidTr="003D6AFD">
        <w:trPr>
          <w:trHeight w:val="297"/>
        </w:trPr>
        <w:sdt>
          <w:sdt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FE59C57" w14:textId="77777777" w:rsidR="00685B4E" w:rsidRP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06AB8CC0" w14:textId="0708DB6F" w:rsidR="00685B4E" w:rsidRDefault="00EF18A2" w:rsidP="00685B4E">
            <w:pPr>
              <w:pStyle w:val="ListNumber"/>
            </w:pPr>
            <w:r>
              <w:t>C</w:t>
            </w:r>
            <w:r w:rsidR="00EC70D0">
              <w:t>reating</w:t>
            </w:r>
            <w:r w:rsidR="00FB0A27">
              <w:t xml:space="preserve"> a plan on how we are going about testing the VR software</w:t>
            </w:r>
          </w:p>
        </w:tc>
      </w:tr>
      <w:tr w:rsidR="00A67285" w14:paraId="01BFDF6F" w14:textId="77777777" w:rsidTr="003D6AFD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9967351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1BD2D19B" w14:textId="53BBE840" w:rsidR="00A67285" w:rsidRDefault="00EC70D0" w:rsidP="00A67285">
            <w:pPr>
              <w:pStyle w:val="ListNumber"/>
            </w:pPr>
            <w:r>
              <w:t xml:space="preserve">I will </w:t>
            </w:r>
            <w:r w:rsidR="00BB63E1">
              <w:t>be testing</w:t>
            </w:r>
            <w:r>
              <w:t xml:space="preserve"> both VR </w:t>
            </w:r>
            <w:r w:rsidR="00BB63E1">
              <w:t>retail titles and</w:t>
            </w:r>
            <w:r>
              <w:t xml:space="preserve"> Varlabs internal sims </w:t>
            </w:r>
          </w:p>
        </w:tc>
      </w:tr>
      <w:tr w:rsidR="00A67285" w14:paraId="73036CF8" w14:textId="77777777" w:rsidTr="003D6AFD">
        <w:tc>
          <w:tcPr>
            <w:tcW w:w="450" w:type="dxa"/>
          </w:tcPr>
          <w:p w14:paraId="38EB5AAD" w14:textId="77777777" w:rsidR="00A67285" w:rsidRDefault="00A67285" w:rsidP="00784AB5">
            <w:pPr>
              <w:pStyle w:val="Checkbox"/>
            </w:pPr>
          </w:p>
        </w:tc>
        <w:sdt>
          <w:sdtPr>
            <w:id w:val="-61814770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8025EEA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14:paraId="4E000D1A" w14:textId="1318853C" w:rsidR="00A67285" w:rsidRPr="00685B4E" w:rsidRDefault="00BB63E1" w:rsidP="00A67285">
            <w:pPr>
              <w:pStyle w:val="ListNumber2"/>
            </w:pPr>
            <w:r>
              <w:t>I will be reviewing the internal sims and compare them to retail Titles</w:t>
            </w:r>
          </w:p>
        </w:tc>
      </w:tr>
      <w:tr w:rsidR="00A67285" w14:paraId="76964277" w14:textId="77777777" w:rsidTr="003D6AFD">
        <w:tc>
          <w:tcPr>
            <w:tcW w:w="450" w:type="dxa"/>
          </w:tcPr>
          <w:p w14:paraId="65784DB8" w14:textId="77777777" w:rsidR="00A67285" w:rsidRDefault="00A67285" w:rsidP="00784AB5">
            <w:pPr>
              <w:pStyle w:val="Checkbox"/>
            </w:pPr>
          </w:p>
        </w:tc>
        <w:sdt>
          <w:sdtPr>
            <w:id w:val="81183186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34A6DC6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14:paraId="69622E47" w14:textId="30F08482" w:rsidR="00A67285" w:rsidRPr="00685B4E" w:rsidRDefault="00BB63E1" w:rsidP="00A67285">
            <w:pPr>
              <w:pStyle w:val="ListNumber2"/>
            </w:pPr>
            <w:r>
              <w:t>I will use be using rubrics develop by our lovely team to assess our internal sims</w:t>
            </w:r>
          </w:p>
        </w:tc>
      </w:tr>
      <w:tr w:rsidR="00A67285" w14:paraId="756416E2" w14:textId="77777777" w:rsidTr="003D6AFD">
        <w:trPr>
          <w:trHeight w:val="270"/>
        </w:trPr>
        <w:tc>
          <w:tcPr>
            <w:tcW w:w="450" w:type="dxa"/>
          </w:tcPr>
          <w:p w14:paraId="7D80C5EA" w14:textId="77777777" w:rsidR="00A67285" w:rsidRDefault="00A67285" w:rsidP="00784AB5">
            <w:pPr>
              <w:pStyle w:val="Checkbox"/>
            </w:pPr>
          </w:p>
        </w:tc>
        <w:sdt>
          <w:sdtPr>
            <w:id w:val="55112028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035976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170" w:type="dxa"/>
          </w:tcPr>
          <w:p w14:paraId="32FED5FD" w14:textId="53304CFB" w:rsidR="00A67285" w:rsidRPr="00685B4E" w:rsidRDefault="006657E8" w:rsidP="00A67285">
            <w:pPr>
              <w:pStyle w:val="ListNumber2"/>
            </w:pPr>
            <w:r>
              <w:t>Use the same rubric to assess VR retail titles</w:t>
            </w:r>
          </w:p>
        </w:tc>
      </w:tr>
      <w:tr w:rsidR="00A67285" w14:paraId="45F4DDB6" w14:textId="77777777" w:rsidTr="003D6AFD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BCEE35A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6AF4A1EC" w14:textId="07E27908" w:rsidR="00A67285" w:rsidRPr="00685B4E" w:rsidRDefault="006657E8" w:rsidP="00A67285">
            <w:pPr>
              <w:pStyle w:val="ListNumber"/>
            </w:pPr>
            <w:r>
              <w:t>Evaluating the Facilitator guides of the DLX using rubric that design to evaluate the guides.</w:t>
            </w:r>
          </w:p>
        </w:tc>
      </w:tr>
      <w:tr w:rsidR="00A67285" w14:paraId="2CD899CB" w14:textId="77777777" w:rsidTr="003D6AFD">
        <w:sdt>
          <w:sdt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DEA5613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01F4F145" w14:textId="381BADEF" w:rsidR="00A67285" w:rsidRPr="00685B4E" w:rsidRDefault="00A5335E" w:rsidP="00A67285">
            <w:pPr>
              <w:pStyle w:val="ListNumber"/>
            </w:pPr>
            <w:r>
              <w:t>This testing session will help me understand VAR sims and what their trying to achieve</w:t>
            </w:r>
          </w:p>
        </w:tc>
      </w:tr>
      <w:tr w:rsidR="00A67285" w14:paraId="3EC1A7B2" w14:textId="77777777" w:rsidTr="003D6AFD">
        <w:sdt>
          <w:sdt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C90BD4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27BAA7BC" w14:textId="0F0F6BBA" w:rsidR="00A67285" w:rsidRPr="00685B4E" w:rsidRDefault="00BC1D74" w:rsidP="00A67285">
            <w:pPr>
              <w:pStyle w:val="ListNumber"/>
            </w:pPr>
            <w:r>
              <w:t xml:space="preserve">I believe </w:t>
            </w:r>
            <w:r w:rsidR="00EF18A2">
              <w:t>six</w:t>
            </w:r>
            <w:r>
              <w:t xml:space="preserve"> days testing should be enough </w:t>
            </w:r>
          </w:p>
        </w:tc>
      </w:tr>
      <w:tr w:rsidR="00A67285" w14:paraId="66A28FBC" w14:textId="77777777" w:rsidTr="003D6AFD">
        <w:sdt>
          <w:sdtPr>
            <w:id w:val="4927602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64B2DAF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  <w:gridSpan w:val="2"/>
          </w:tcPr>
          <w:p w14:paraId="2865DD76" w14:textId="17CD7BAC" w:rsidR="00A67285" w:rsidRDefault="003731BF" w:rsidP="00A67285">
            <w:pPr>
              <w:pStyle w:val="ListNumber"/>
            </w:pPr>
            <w:r>
              <w:t xml:space="preserve">I can start from this Friday and work </w:t>
            </w:r>
            <w:r w:rsidR="00507767">
              <w:t xml:space="preserve">for </w:t>
            </w:r>
            <w:r w:rsidR="003151F3">
              <w:t>5-6 hours if need be.</w:t>
            </w:r>
          </w:p>
          <w:p w14:paraId="1DCD1B25" w14:textId="572DE352" w:rsidR="003151F3" w:rsidRDefault="00B91EE2" w:rsidP="00A67285">
            <w:pPr>
              <w:pStyle w:val="ListNumber"/>
            </w:pPr>
            <w:r>
              <w:t>For next week I can work for 4 hours from Monday to Friday</w:t>
            </w:r>
          </w:p>
          <w:p w14:paraId="5A8AB167" w14:textId="77777777" w:rsidR="00507767" w:rsidRDefault="00507767" w:rsidP="00AE378F">
            <w:pPr>
              <w:pStyle w:val="ListNumber"/>
              <w:numPr>
                <w:ilvl w:val="0"/>
                <w:numId w:val="0"/>
              </w:numPr>
              <w:ind w:left="360"/>
            </w:pPr>
          </w:p>
          <w:p w14:paraId="2D245A22" w14:textId="1C342FE1" w:rsidR="003151F3" w:rsidRPr="00685B4E" w:rsidRDefault="003151F3" w:rsidP="003151F3">
            <w:pPr>
              <w:pStyle w:val="ListNumber"/>
              <w:numPr>
                <w:ilvl w:val="0"/>
                <w:numId w:val="0"/>
              </w:numPr>
              <w:ind w:left="360"/>
            </w:pPr>
          </w:p>
        </w:tc>
      </w:tr>
    </w:tbl>
    <w:p w14:paraId="057100C8" w14:textId="77777777" w:rsidR="005854DB" w:rsidRDefault="005854DB" w:rsidP="005854DB"/>
    <w:p w14:paraId="5B37B832" w14:textId="25CF2776" w:rsidR="00685B4E" w:rsidRPr="00685B4E" w:rsidRDefault="00AE378F" w:rsidP="00685B4E">
      <w:pPr>
        <w:pStyle w:val="Heading1"/>
      </w:pPr>
      <w:r>
        <w:t>Questions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27C298E9" w14:textId="77777777" w:rsidTr="00794847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3A23135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04665F8" w14:textId="7E1596FA" w:rsidR="00A67285" w:rsidRDefault="00AE378F" w:rsidP="00A67285">
            <w:pPr>
              <w:pStyle w:val="ListNumber"/>
              <w:numPr>
                <w:ilvl w:val="0"/>
                <w:numId w:val="39"/>
              </w:numPr>
            </w:pPr>
            <w:r>
              <w:t xml:space="preserve">Which internal sims </w:t>
            </w:r>
            <w:r w:rsidR="00B32C1E">
              <w:t>need to be top priority to test</w:t>
            </w:r>
          </w:p>
        </w:tc>
      </w:tr>
      <w:tr w:rsidR="00A67285" w14:paraId="3FFD37AE" w14:textId="77777777" w:rsidTr="00794847">
        <w:sdt>
          <w:sdt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F70F6DD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BBB6ACE" w14:textId="730CB6D1" w:rsidR="00A67285" w:rsidRDefault="00B32C1E" w:rsidP="00A67285">
            <w:pPr>
              <w:pStyle w:val="ListNumber"/>
            </w:pPr>
            <w:r>
              <w:t>What kind of VR headset that V</w:t>
            </w:r>
            <w:r w:rsidR="00B148C1">
              <w:t>A</w:t>
            </w:r>
            <w:r>
              <w:t>R lab current owns</w:t>
            </w:r>
          </w:p>
        </w:tc>
      </w:tr>
      <w:tr w:rsidR="00A67285" w14:paraId="60A100F1" w14:textId="77777777" w:rsidTr="00794847">
        <w:sdt>
          <w:sdt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04DD5B1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750BCC14" w14:textId="6024B067" w:rsidR="00A67285" w:rsidRPr="00685B4E" w:rsidRDefault="00B148C1" w:rsidP="00A67285">
            <w:pPr>
              <w:pStyle w:val="ListNumber"/>
            </w:pPr>
            <w:r>
              <w:t xml:space="preserve">What kind of Retail VR </w:t>
            </w:r>
            <w:r w:rsidR="00A35F0F">
              <w:t xml:space="preserve">titles do you have that is current installed </w:t>
            </w:r>
            <w:r w:rsidR="000B5989">
              <w:t xml:space="preserve">VAR Lab’s </w:t>
            </w:r>
            <w:r w:rsidR="00A35F0F">
              <w:t>Steam</w:t>
            </w:r>
            <w:r w:rsidR="000B5989">
              <w:t xml:space="preserve"> account</w:t>
            </w:r>
            <w:r w:rsidR="00646A39">
              <w:t>.</w:t>
            </w:r>
          </w:p>
        </w:tc>
      </w:tr>
      <w:tr w:rsidR="00A67285" w14:paraId="3970070E" w14:textId="77777777" w:rsidTr="00794847">
        <w:sdt>
          <w:sdt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BAE0A20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7EC728AA" w14:textId="385D53DF" w:rsidR="00A67285" w:rsidRPr="00685B4E" w:rsidRDefault="00ED29CE" w:rsidP="00A67285">
            <w:pPr>
              <w:pStyle w:val="ListNumber"/>
            </w:pPr>
            <w:r>
              <w:t xml:space="preserve">What kind of VR </w:t>
            </w:r>
            <w:r w:rsidR="00FA21D5" w:rsidRPr="00FA21D5">
              <w:rPr>
                <w:lang w:val="en-CA"/>
              </w:rPr>
              <w:t>accessories</w:t>
            </w:r>
            <w:r w:rsidR="00FA21D5">
              <w:rPr>
                <w:lang w:val="en-CA"/>
              </w:rPr>
              <w:t xml:space="preserve"> that VAR Labs current owns</w:t>
            </w:r>
          </w:p>
        </w:tc>
      </w:tr>
      <w:tr w:rsidR="00A67285" w14:paraId="6B332D15" w14:textId="77777777" w:rsidTr="00794847">
        <w:sdt>
          <w:sdtPr>
            <w:id w:val="-1595240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9CB8353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F79B576" w14:textId="40118351" w:rsidR="00A67285" w:rsidRPr="00685B4E" w:rsidRDefault="00491FD8" w:rsidP="00A67285">
            <w:pPr>
              <w:pStyle w:val="ListNumber"/>
            </w:pPr>
            <w:r>
              <w:t xml:space="preserve">Has anyone prior than me have tested the internal sims and if they did </w:t>
            </w:r>
            <w:r w:rsidR="0038692A">
              <w:t xml:space="preserve">what was their verdict </w:t>
            </w:r>
          </w:p>
        </w:tc>
      </w:tr>
    </w:tbl>
    <w:p w14:paraId="58CB0047" w14:textId="77777777" w:rsidR="00685B4E" w:rsidRPr="005854DB" w:rsidRDefault="00685B4E" w:rsidP="002955AB"/>
    <w:sectPr w:rsidR="00685B4E" w:rsidRPr="005854DB" w:rsidSect="00A67285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C5684" w14:textId="77777777" w:rsidR="009738DB" w:rsidRDefault="009738DB" w:rsidP="005A20E2">
      <w:pPr>
        <w:spacing w:after="0"/>
      </w:pPr>
      <w:r>
        <w:separator/>
      </w:r>
    </w:p>
    <w:p w14:paraId="5DAFE4D0" w14:textId="77777777" w:rsidR="009738DB" w:rsidRDefault="009738DB"/>
    <w:p w14:paraId="3FE9D7C1" w14:textId="77777777" w:rsidR="009738DB" w:rsidRDefault="009738DB" w:rsidP="009B4773"/>
    <w:p w14:paraId="0906D8F0" w14:textId="77777777" w:rsidR="009738DB" w:rsidRDefault="009738DB" w:rsidP="00513832"/>
  </w:endnote>
  <w:endnote w:type="continuationSeparator" w:id="0">
    <w:p w14:paraId="02ED0E28" w14:textId="77777777" w:rsidR="009738DB" w:rsidRDefault="009738DB" w:rsidP="005A20E2">
      <w:pPr>
        <w:spacing w:after="0"/>
      </w:pPr>
      <w:r>
        <w:continuationSeparator/>
      </w:r>
    </w:p>
    <w:p w14:paraId="5B44BAAB" w14:textId="77777777" w:rsidR="009738DB" w:rsidRDefault="009738DB"/>
    <w:p w14:paraId="76BA1D6B" w14:textId="77777777" w:rsidR="009738DB" w:rsidRDefault="009738DB" w:rsidP="009B4773"/>
    <w:p w14:paraId="5D0786E8" w14:textId="77777777" w:rsidR="009738DB" w:rsidRDefault="009738DB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9F03A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17716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13C11" w14:textId="77777777" w:rsidR="009738DB" w:rsidRDefault="009738DB" w:rsidP="005A20E2">
      <w:pPr>
        <w:spacing w:after="0"/>
      </w:pPr>
      <w:r>
        <w:separator/>
      </w:r>
    </w:p>
    <w:p w14:paraId="750A4B0A" w14:textId="77777777" w:rsidR="009738DB" w:rsidRDefault="009738DB"/>
    <w:p w14:paraId="26EDAA02" w14:textId="77777777" w:rsidR="009738DB" w:rsidRDefault="009738DB" w:rsidP="009B4773"/>
    <w:p w14:paraId="069FCD72" w14:textId="77777777" w:rsidR="009738DB" w:rsidRDefault="009738DB" w:rsidP="00513832"/>
  </w:footnote>
  <w:footnote w:type="continuationSeparator" w:id="0">
    <w:p w14:paraId="01B2774E" w14:textId="77777777" w:rsidR="009738DB" w:rsidRDefault="009738DB" w:rsidP="005A20E2">
      <w:pPr>
        <w:spacing w:after="0"/>
      </w:pPr>
      <w:r>
        <w:continuationSeparator/>
      </w:r>
    </w:p>
    <w:p w14:paraId="3697A508" w14:textId="77777777" w:rsidR="009738DB" w:rsidRDefault="009738DB"/>
    <w:p w14:paraId="72A2F880" w14:textId="77777777" w:rsidR="009738DB" w:rsidRDefault="009738DB" w:rsidP="009B4773"/>
    <w:p w14:paraId="71243A1D" w14:textId="77777777" w:rsidR="009738DB" w:rsidRDefault="009738DB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73742" w14:textId="3A30ED0E" w:rsidR="003639D2" w:rsidRPr="003639D2" w:rsidRDefault="00036BB4" w:rsidP="003639D2">
    <w:pPr>
      <w:pStyle w:val="Header1"/>
    </w:pPr>
    <w:sdt>
      <w:sdtPr>
        <w:alias w:val="Title"/>
        <w:tag w:val=""/>
        <w:id w:val="-611985797"/>
        <w:placeholder>
          <w:docPart w:val="0883664EA5C24DEBB7117B1A1EAFFE8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A5335E">
          <w:t>VARLABS  VR Testing</w:t>
        </w:r>
      </w:sdtContent>
    </w:sdt>
  </w:p>
  <w:p w14:paraId="179FA2B7" w14:textId="5B19B1F7" w:rsidR="005854DB" w:rsidRPr="005854DB" w:rsidRDefault="00036BB4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FB0A27">
          <w:t>Testing Plan By: Humza Sheikh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14CEA6D" wp14:editId="0ECA3483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488B41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4CEA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1D488B41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E1A7A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E4D420E" wp14:editId="74EC0353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157523">
    <w:abstractNumId w:val="27"/>
  </w:num>
  <w:num w:numId="2" w16cid:durableId="1939289622">
    <w:abstractNumId w:val="35"/>
  </w:num>
  <w:num w:numId="3" w16cid:durableId="1338076228">
    <w:abstractNumId w:val="17"/>
  </w:num>
  <w:num w:numId="4" w16cid:durableId="195702289">
    <w:abstractNumId w:val="25"/>
  </w:num>
  <w:num w:numId="5" w16cid:durableId="1439330911">
    <w:abstractNumId w:val="14"/>
  </w:num>
  <w:num w:numId="6" w16cid:durableId="890190743">
    <w:abstractNumId w:val="8"/>
  </w:num>
  <w:num w:numId="7" w16cid:durableId="217131787">
    <w:abstractNumId w:val="34"/>
  </w:num>
  <w:num w:numId="8" w16cid:durableId="2092582877">
    <w:abstractNumId w:val="13"/>
  </w:num>
  <w:num w:numId="9" w16cid:durableId="140773113">
    <w:abstractNumId w:val="36"/>
  </w:num>
  <w:num w:numId="10" w16cid:durableId="913705602">
    <w:abstractNumId w:val="31"/>
  </w:num>
  <w:num w:numId="11" w16cid:durableId="1066950384">
    <w:abstractNumId w:val="4"/>
  </w:num>
  <w:num w:numId="12" w16cid:durableId="388769180">
    <w:abstractNumId w:val="11"/>
  </w:num>
  <w:num w:numId="13" w16cid:durableId="102699562">
    <w:abstractNumId w:val="16"/>
  </w:num>
  <w:num w:numId="14" w16cid:durableId="1838836824">
    <w:abstractNumId w:val="24"/>
  </w:num>
  <w:num w:numId="15" w16cid:durableId="881986434">
    <w:abstractNumId w:val="20"/>
  </w:num>
  <w:num w:numId="16" w16cid:durableId="1542014646">
    <w:abstractNumId w:val="7"/>
  </w:num>
  <w:num w:numId="17" w16cid:durableId="81875232">
    <w:abstractNumId w:val="26"/>
  </w:num>
  <w:num w:numId="18" w16cid:durableId="554199388">
    <w:abstractNumId w:val="37"/>
  </w:num>
  <w:num w:numId="19" w16cid:durableId="2070028048">
    <w:abstractNumId w:val="10"/>
  </w:num>
  <w:num w:numId="20" w16cid:durableId="1789155015">
    <w:abstractNumId w:val="29"/>
  </w:num>
  <w:num w:numId="21" w16cid:durableId="2085491795">
    <w:abstractNumId w:val="12"/>
  </w:num>
  <w:num w:numId="22" w16cid:durableId="2039237430">
    <w:abstractNumId w:val="21"/>
  </w:num>
  <w:num w:numId="23" w16cid:durableId="666398541">
    <w:abstractNumId w:val="23"/>
  </w:num>
  <w:num w:numId="24" w16cid:durableId="560097025">
    <w:abstractNumId w:val="19"/>
  </w:num>
  <w:num w:numId="25" w16cid:durableId="404030426">
    <w:abstractNumId w:val="22"/>
  </w:num>
  <w:num w:numId="26" w16cid:durableId="1367559089">
    <w:abstractNumId w:val="9"/>
  </w:num>
  <w:num w:numId="27" w16cid:durableId="1946379285">
    <w:abstractNumId w:val="32"/>
  </w:num>
  <w:num w:numId="28" w16cid:durableId="503402386">
    <w:abstractNumId w:val="15"/>
  </w:num>
  <w:num w:numId="29" w16cid:durableId="1152982914">
    <w:abstractNumId w:val="6"/>
  </w:num>
  <w:num w:numId="30" w16cid:durableId="890534831">
    <w:abstractNumId w:val="18"/>
  </w:num>
  <w:num w:numId="31" w16cid:durableId="454446989">
    <w:abstractNumId w:val="5"/>
  </w:num>
  <w:num w:numId="32" w16cid:durableId="1361202741">
    <w:abstractNumId w:val="28"/>
  </w:num>
  <w:num w:numId="33" w16cid:durableId="1847163907">
    <w:abstractNumId w:val="30"/>
  </w:num>
  <w:num w:numId="34" w16cid:durableId="372853692">
    <w:abstractNumId w:val="3"/>
  </w:num>
  <w:num w:numId="35" w16cid:durableId="1950163116">
    <w:abstractNumId w:val="1"/>
  </w:num>
  <w:num w:numId="36" w16cid:durableId="1724137199">
    <w:abstractNumId w:val="2"/>
  </w:num>
  <w:num w:numId="37" w16cid:durableId="532964487">
    <w:abstractNumId w:val="0"/>
  </w:num>
  <w:num w:numId="38" w16cid:durableId="383331747">
    <w:abstractNumId w:val="33"/>
  </w:num>
  <w:num w:numId="39" w16cid:durableId="38194967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2249588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2927431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82975749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95899725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1038296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9054581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A27"/>
    <w:rsid w:val="0000092E"/>
    <w:rsid w:val="00012A83"/>
    <w:rsid w:val="00017C3C"/>
    <w:rsid w:val="00021F2E"/>
    <w:rsid w:val="00026EAE"/>
    <w:rsid w:val="0003123C"/>
    <w:rsid w:val="00032A10"/>
    <w:rsid w:val="00036BB4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989"/>
    <w:rsid w:val="000B5DA2"/>
    <w:rsid w:val="000C1C28"/>
    <w:rsid w:val="000C5872"/>
    <w:rsid w:val="000E0979"/>
    <w:rsid w:val="000E1544"/>
    <w:rsid w:val="000F47C0"/>
    <w:rsid w:val="001155CE"/>
    <w:rsid w:val="001225D9"/>
    <w:rsid w:val="0012403E"/>
    <w:rsid w:val="00124370"/>
    <w:rsid w:val="00160392"/>
    <w:rsid w:val="00164319"/>
    <w:rsid w:val="00167134"/>
    <w:rsid w:val="001A5429"/>
    <w:rsid w:val="001D1C22"/>
    <w:rsid w:val="001E11F1"/>
    <w:rsid w:val="001E1E58"/>
    <w:rsid w:val="00206719"/>
    <w:rsid w:val="00207A17"/>
    <w:rsid w:val="00240312"/>
    <w:rsid w:val="00247B17"/>
    <w:rsid w:val="00252E4A"/>
    <w:rsid w:val="002642A8"/>
    <w:rsid w:val="002955AB"/>
    <w:rsid w:val="002A137B"/>
    <w:rsid w:val="0031130D"/>
    <w:rsid w:val="00314A6F"/>
    <w:rsid w:val="003151F3"/>
    <w:rsid w:val="00334394"/>
    <w:rsid w:val="00347AF5"/>
    <w:rsid w:val="00360F98"/>
    <w:rsid w:val="00362478"/>
    <w:rsid w:val="003639D2"/>
    <w:rsid w:val="003731BF"/>
    <w:rsid w:val="00374421"/>
    <w:rsid w:val="0038692A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91FD8"/>
    <w:rsid w:val="00493EC0"/>
    <w:rsid w:val="00495909"/>
    <w:rsid w:val="004B5251"/>
    <w:rsid w:val="004C0453"/>
    <w:rsid w:val="004C432D"/>
    <w:rsid w:val="004C7B3E"/>
    <w:rsid w:val="00507767"/>
    <w:rsid w:val="00513832"/>
    <w:rsid w:val="00521DE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6329E1"/>
    <w:rsid w:val="00633E73"/>
    <w:rsid w:val="00646A39"/>
    <w:rsid w:val="00655308"/>
    <w:rsid w:val="00664450"/>
    <w:rsid w:val="006657E8"/>
    <w:rsid w:val="00685B4E"/>
    <w:rsid w:val="006936EB"/>
    <w:rsid w:val="006B048A"/>
    <w:rsid w:val="006B2383"/>
    <w:rsid w:val="006C4D5C"/>
    <w:rsid w:val="006D0144"/>
    <w:rsid w:val="006E3FC8"/>
    <w:rsid w:val="006F38DB"/>
    <w:rsid w:val="007157EF"/>
    <w:rsid w:val="0073670F"/>
    <w:rsid w:val="00740FCE"/>
    <w:rsid w:val="00753E67"/>
    <w:rsid w:val="007555BE"/>
    <w:rsid w:val="0078010D"/>
    <w:rsid w:val="00784AB5"/>
    <w:rsid w:val="007B17C4"/>
    <w:rsid w:val="007B1F5A"/>
    <w:rsid w:val="007B3AB6"/>
    <w:rsid w:val="007B5AFF"/>
    <w:rsid w:val="007C136F"/>
    <w:rsid w:val="007C5AF4"/>
    <w:rsid w:val="007D40E3"/>
    <w:rsid w:val="007D5767"/>
    <w:rsid w:val="007F793B"/>
    <w:rsid w:val="00813EC8"/>
    <w:rsid w:val="00817F8C"/>
    <w:rsid w:val="0082491D"/>
    <w:rsid w:val="0083428B"/>
    <w:rsid w:val="00876F99"/>
    <w:rsid w:val="008820B3"/>
    <w:rsid w:val="00886169"/>
    <w:rsid w:val="0089410F"/>
    <w:rsid w:val="008965F6"/>
    <w:rsid w:val="008A2B5E"/>
    <w:rsid w:val="008D3386"/>
    <w:rsid w:val="008F704C"/>
    <w:rsid w:val="0090206C"/>
    <w:rsid w:val="00902998"/>
    <w:rsid w:val="00912C1B"/>
    <w:rsid w:val="0092125E"/>
    <w:rsid w:val="00924319"/>
    <w:rsid w:val="009355C2"/>
    <w:rsid w:val="00952A7A"/>
    <w:rsid w:val="009738DB"/>
    <w:rsid w:val="00974BF8"/>
    <w:rsid w:val="009A3B33"/>
    <w:rsid w:val="009A45A0"/>
    <w:rsid w:val="009B35B5"/>
    <w:rsid w:val="009B3A56"/>
    <w:rsid w:val="009B4773"/>
    <w:rsid w:val="009D2556"/>
    <w:rsid w:val="00A35F0F"/>
    <w:rsid w:val="00A371D8"/>
    <w:rsid w:val="00A5335E"/>
    <w:rsid w:val="00A630FD"/>
    <w:rsid w:val="00A67285"/>
    <w:rsid w:val="00A74908"/>
    <w:rsid w:val="00A91213"/>
    <w:rsid w:val="00A960DC"/>
    <w:rsid w:val="00AA29B1"/>
    <w:rsid w:val="00AA387F"/>
    <w:rsid w:val="00AA66D7"/>
    <w:rsid w:val="00AC3653"/>
    <w:rsid w:val="00AE0241"/>
    <w:rsid w:val="00AE378F"/>
    <w:rsid w:val="00AE5008"/>
    <w:rsid w:val="00B12D81"/>
    <w:rsid w:val="00B148C1"/>
    <w:rsid w:val="00B26302"/>
    <w:rsid w:val="00B32C1E"/>
    <w:rsid w:val="00B37B3B"/>
    <w:rsid w:val="00B44C47"/>
    <w:rsid w:val="00B57756"/>
    <w:rsid w:val="00B57F4F"/>
    <w:rsid w:val="00B7636D"/>
    <w:rsid w:val="00B80CF1"/>
    <w:rsid w:val="00B91EE2"/>
    <w:rsid w:val="00BA2A38"/>
    <w:rsid w:val="00BA31C4"/>
    <w:rsid w:val="00BB02E6"/>
    <w:rsid w:val="00BB63E1"/>
    <w:rsid w:val="00BC1D74"/>
    <w:rsid w:val="00BD0C60"/>
    <w:rsid w:val="00C17BCF"/>
    <w:rsid w:val="00C3246A"/>
    <w:rsid w:val="00C65564"/>
    <w:rsid w:val="00CA61D8"/>
    <w:rsid w:val="00CD1D98"/>
    <w:rsid w:val="00CF1267"/>
    <w:rsid w:val="00D13200"/>
    <w:rsid w:val="00D26769"/>
    <w:rsid w:val="00D27AF8"/>
    <w:rsid w:val="00D442E4"/>
    <w:rsid w:val="00D6543F"/>
    <w:rsid w:val="00D74E0C"/>
    <w:rsid w:val="00D8068C"/>
    <w:rsid w:val="00D94688"/>
    <w:rsid w:val="00DA2D18"/>
    <w:rsid w:val="00DB5A2E"/>
    <w:rsid w:val="00DC0528"/>
    <w:rsid w:val="00DC1104"/>
    <w:rsid w:val="00DC7466"/>
    <w:rsid w:val="00DC7E1C"/>
    <w:rsid w:val="00DE65A2"/>
    <w:rsid w:val="00DF2DCC"/>
    <w:rsid w:val="00E01D0E"/>
    <w:rsid w:val="00E16215"/>
    <w:rsid w:val="00E31650"/>
    <w:rsid w:val="00E35169"/>
    <w:rsid w:val="00E53724"/>
    <w:rsid w:val="00E552C8"/>
    <w:rsid w:val="00E75006"/>
    <w:rsid w:val="00E84350"/>
    <w:rsid w:val="00E85863"/>
    <w:rsid w:val="00E91AE4"/>
    <w:rsid w:val="00EA431D"/>
    <w:rsid w:val="00EC4BCD"/>
    <w:rsid w:val="00EC70D0"/>
    <w:rsid w:val="00ED29CE"/>
    <w:rsid w:val="00EF18A2"/>
    <w:rsid w:val="00F217D3"/>
    <w:rsid w:val="00F33F5E"/>
    <w:rsid w:val="00F60840"/>
    <w:rsid w:val="00F73196"/>
    <w:rsid w:val="00F75B86"/>
    <w:rsid w:val="00F77933"/>
    <w:rsid w:val="00F8411A"/>
    <w:rsid w:val="00FA21D5"/>
    <w:rsid w:val="00FB0A27"/>
    <w:rsid w:val="00FB1673"/>
    <w:rsid w:val="00FB315C"/>
    <w:rsid w:val="00FC1405"/>
    <w:rsid w:val="00FE3E22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D8936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z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FB42075DB44A5D91E5FFBEF0FB93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B5490-AAE1-4863-BF24-C812F666F0B4}"/>
      </w:docPartPr>
      <w:docPartBody>
        <w:p w:rsidR="009758EC" w:rsidRDefault="002A6667">
          <w:pPr>
            <w:pStyle w:val="27FB42075DB44A5D91E5FFBEF0FB9317"/>
          </w:pPr>
          <w:r w:rsidRPr="003639D2">
            <w:t>OFFICE-BASED AGENCY</w:t>
          </w:r>
        </w:p>
      </w:docPartBody>
    </w:docPart>
    <w:docPart>
      <w:docPartPr>
        <w:name w:val="F55F909FCA9E4F2389A9FCAEC34777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0C02C-24B0-4DDE-91DC-0291CD68B34B}"/>
      </w:docPartPr>
      <w:docPartBody>
        <w:p w:rsidR="009758EC" w:rsidRDefault="002A6667">
          <w:pPr>
            <w:pStyle w:val="F55F909FCA9E4F2389A9FCAEC347773A"/>
          </w:pPr>
          <w:r w:rsidRPr="003639D2">
            <w:t>Startup Checklist</w:t>
          </w:r>
        </w:p>
      </w:docPartBody>
    </w:docPart>
    <w:docPart>
      <w:docPartPr>
        <w:name w:val="2C87F9E1B1DA424AAF4953CD97F863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82E05-49B2-4745-AE8A-5F96C597277D}"/>
      </w:docPartPr>
      <w:docPartBody>
        <w:p w:rsidR="009758EC" w:rsidRDefault="002A6667">
          <w:pPr>
            <w:pStyle w:val="2C87F9E1B1DA424AAF4953CD97F86339"/>
          </w:pPr>
          <w:r w:rsidRPr="003639D2">
            <w:t>Getting Started</w:t>
          </w:r>
        </w:p>
      </w:docPartBody>
    </w:docPart>
    <w:docPart>
      <w:docPartPr>
        <w:name w:val="0883664EA5C24DEBB7117B1A1EAFF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F461F4-A451-4897-B89E-4B346A2A2CC2}"/>
      </w:docPartPr>
      <w:docPartBody>
        <w:p w:rsidR="009758EC" w:rsidRDefault="002A6667">
          <w:pPr>
            <w:pStyle w:val="0883664EA5C24DEBB7117B1A1EAFFE80"/>
          </w:pPr>
          <w:r w:rsidRPr="00207A17">
            <w:t xml:space="preserve">Let the local or </w:t>
          </w:r>
          <w:r w:rsidRPr="00207A17">
            <w:t>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EC"/>
    <w:rsid w:val="002A6667"/>
    <w:rsid w:val="009758EC"/>
    <w:rsid w:val="00D5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FB42075DB44A5D91E5FFBEF0FB9317">
    <w:name w:val="27FB42075DB44A5D91E5FFBEF0FB9317"/>
  </w:style>
  <w:style w:type="paragraph" w:customStyle="1" w:styleId="F55F909FCA9E4F2389A9FCAEC347773A">
    <w:name w:val="F55F909FCA9E4F2389A9FCAEC347773A"/>
  </w:style>
  <w:style w:type="paragraph" w:customStyle="1" w:styleId="2C87F9E1B1DA424AAF4953CD97F86339">
    <w:name w:val="2C87F9E1B1DA424AAF4953CD97F86339"/>
  </w:style>
  <w:style w:type="paragraph" w:customStyle="1" w:styleId="5FBC4FCF20334FF89DADA5B058EDA4DA">
    <w:name w:val="5FBC4FCF20334FF89DADA5B058EDA4DA"/>
  </w:style>
  <w:style w:type="paragraph" w:customStyle="1" w:styleId="B8D6D313D2A04489A09BC15E542DB3C7">
    <w:name w:val="B8D6D313D2A04489A09BC15E542DB3C7"/>
  </w:style>
  <w:style w:type="paragraph" w:customStyle="1" w:styleId="3868AAFB2345464580B6AE2821DA7A34">
    <w:name w:val="3868AAFB2345464580B6AE2821DA7A34"/>
  </w:style>
  <w:style w:type="paragraph" w:customStyle="1" w:styleId="96AA08422B5A4092BCA92BF50233B607">
    <w:name w:val="96AA08422B5A4092BCA92BF50233B607"/>
  </w:style>
  <w:style w:type="paragraph" w:customStyle="1" w:styleId="F8954B18F11D4B41B178936FE48C6DC8">
    <w:name w:val="F8954B18F11D4B41B178936FE48C6DC8"/>
  </w:style>
  <w:style w:type="paragraph" w:customStyle="1" w:styleId="B912A1E6B95349CDAB7E07864564875F">
    <w:name w:val="B912A1E6B95349CDAB7E07864564875F"/>
  </w:style>
  <w:style w:type="paragraph" w:customStyle="1" w:styleId="13961E98EE8C49B0B79B521F99D6A1D6">
    <w:name w:val="13961E98EE8C49B0B79B521F99D6A1D6"/>
  </w:style>
  <w:style w:type="paragraph" w:customStyle="1" w:styleId="89D1A07793064A579E3FA9220ED9A2E2">
    <w:name w:val="89D1A07793064A579E3FA9220ED9A2E2"/>
  </w:style>
  <w:style w:type="paragraph" w:customStyle="1" w:styleId="6C451DFB5E0246E895BDC6969EE46BB8">
    <w:name w:val="6C451DFB5E0246E895BDC6969EE46BB8"/>
  </w:style>
  <w:style w:type="paragraph" w:customStyle="1" w:styleId="9316235D2390450CB444363846704BA5">
    <w:name w:val="9316235D2390450CB444363846704BA5"/>
  </w:style>
  <w:style w:type="paragraph" w:customStyle="1" w:styleId="04306D9085CD40EA8CA6EAC71146259E">
    <w:name w:val="04306D9085CD40EA8CA6EAC71146259E"/>
  </w:style>
  <w:style w:type="paragraph" w:customStyle="1" w:styleId="6F101EC279EF41CDB9D4D5E0F99CDC28">
    <w:name w:val="6F101EC279EF41CDB9D4D5E0F99CDC28"/>
  </w:style>
  <w:style w:type="paragraph" w:customStyle="1" w:styleId="9FB9174B150E4277A28078935A33120C">
    <w:name w:val="9FB9174B150E4277A28078935A33120C"/>
  </w:style>
  <w:style w:type="paragraph" w:customStyle="1" w:styleId="7CD24DFCBEAB4151952099C6A6E04769">
    <w:name w:val="7CD24DFCBEAB4151952099C6A6E04769"/>
  </w:style>
  <w:style w:type="paragraph" w:customStyle="1" w:styleId="79DFC40D83EE416EAEC1ED86A3693480">
    <w:name w:val="79DFC40D83EE416EAEC1ED86A3693480"/>
  </w:style>
  <w:style w:type="paragraph" w:customStyle="1" w:styleId="3BFA611695DB4A6FB4CE8FB3D2AD4772">
    <w:name w:val="3BFA611695DB4A6FB4CE8FB3D2AD4772"/>
  </w:style>
  <w:style w:type="paragraph" w:customStyle="1" w:styleId="5AB60004C56641BE9B26C83DA329D870">
    <w:name w:val="5AB60004C56641BE9B26C83DA329D870"/>
  </w:style>
  <w:style w:type="paragraph" w:customStyle="1" w:styleId="B945D3A4C2B54D4C8BE1ED2843132FD0">
    <w:name w:val="B945D3A4C2B54D4C8BE1ED2843132FD0"/>
  </w:style>
  <w:style w:type="paragraph" w:customStyle="1" w:styleId="3F460F7F91FA44A3A0407DB3268BF7FA">
    <w:name w:val="3F460F7F91FA44A3A0407DB3268BF7FA"/>
  </w:style>
  <w:style w:type="paragraph" w:customStyle="1" w:styleId="2A07B61290C944388B02F5A157CAF759">
    <w:name w:val="2A07B61290C944388B02F5A157CAF759"/>
  </w:style>
  <w:style w:type="paragraph" w:customStyle="1" w:styleId="EAB0A600671E4A8CAEFC17F92A046393">
    <w:name w:val="EAB0A600671E4A8CAEFC17F92A046393"/>
  </w:style>
  <w:style w:type="paragraph" w:customStyle="1" w:styleId="38DCD31F9C094B019140321BBA41C944">
    <w:name w:val="38DCD31F9C094B019140321BBA41C944"/>
  </w:style>
  <w:style w:type="paragraph" w:customStyle="1" w:styleId="3A2F32628E7D48B4BF4C2B8D8433CCD9">
    <w:name w:val="3A2F32628E7D48B4BF4C2B8D8433CCD9"/>
  </w:style>
  <w:style w:type="paragraph" w:customStyle="1" w:styleId="7C118C44DDE34DB5B4379B8B98008599">
    <w:name w:val="7C118C44DDE34DB5B4379B8B98008599"/>
  </w:style>
  <w:style w:type="paragraph" w:customStyle="1" w:styleId="8BFED785F1654C01AA1B01B66B708D26">
    <w:name w:val="8BFED785F1654C01AA1B01B66B708D26"/>
  </w:style>
  <w:style w:type="paragraph" w:customStyle="1" w:styleId="5483299B11B74E8EADF791A559724922">
    <w:name w:val="5483299B11B74E8EADF791A559724922"/>
  </w:style>
  <w:style w:type="paragraph" w:customStyle="1" w:styleId="9E6D9C12195946ADBC1FDDD333AE888D">
    <w:name w:val="9E6D9C12195946ADBC1FDDD333AE888D"/>
  </w:style>
  <w:style w:type="paragraph" w:customStyle="1" w:styleId="1FFE50B8B6D04F69967AC222723C2AE0">
    <w:name w:val="1FFE50B8B6D04F69967AC222723C2AE0"/>
  </w:style>
  <w:style w:type="paragraph" w:customStyle="1" w:styleId="2B483FDB94C849AAB428563D85142CAD">
    <w:name w:val="2B483FDB94C849AAB428563D85142CAD"/>
  </w:style>
  <w:style w:type="paragraph" w:customStyle="1" w:styleId="35840B783FE742F7B6B74E62B748E9FF">
    <w:name w:val="35840B783FE742F7B6B74E62B748E9FF"/>
  </w:style>
  <w:style w:type="paragraph" w:customStyle="1" w:styleId="359EC6F77544498692BAB8E08F4701A8">
    <w:name w:val="359EC6F77544498692BAB8E08F4701A8"/>
  </w:style>
  <w:style w:type="paragraph" w:customStyle="1" w:styleId="AA996946650D431EA52147B7555C1D3A">
    <w:name w:val="AA996946650D431EA52147B7555C1D3A"/>
  </w:style>
  <w:style w:type="paragraph" w:customStyle="1" w:styleId="16A40B335ECB4D4AB838BCBC73D7B1CF">
    <w:name w:val="16A40B335ECB4D4AB838BCBC73D7B1CF"/>
  </w:style>
  <w:style w:type="paragraph" w:customStyle="1" w:styleId="769F777E20E54DCC9C0308BC4C103530">
    <w:name w:val="769F777E20E54DCC9C0308BC4C103530"/>
  </w:style>
  <w:style w:type="paragraph" w:customStyle="1" w:styleId="4415847066D24ABB9716EA7D2092FEBE">
    <w:name w:val="4415847066D24ABB9716EA7D2092FEBE"/>
  </w:style>
  <w:style w:type="paragraph" w:customStyle="1" w:styleId="8753CC3FB3A0408AB612888F8F2C4764">
    <w:name w:val="8753CC3FB3A0408AB612888F8F2C4764"/>
  </w:style>
  <w:style w:type="paragraph" w:customStyle="1" w:styleId="DE3EE58BED884BA3B11B0DAC9B28D944">
    <w:name w:val="DE3EE58BED884BA3B11B0DAC9B28D944"/>
  </w:style>
  <w:style w:type="paragraph" w:customStyle="1" w:styleId="8E58CD7A53AA4EFBAF4A05C81FACA32E">
    <w:name w:val="8E58CD7A53AA4EFBAF4A05C81FACA32E"/>
  </w:style>
  <w:style w:type="paragraph" w:customStyle="1" w:styleId="4EB7E538484A4E139818989A01BF1D0B">
    <w:name w:val="4EB7E538484A4E139818989A01BF1D0B"/>
  </w:style>
  <w:style w:type="paragraph" w:customStyle="1" w:styleId="114C2A9ECF424175A8451C88172830E2">
    <w:name w:val="114C2A9ECF424175A8451C88172830E2"/>
  </w:style>
  <w:style w:type="paragraph" w:customStyle="1" w:styleId="A0C6E44AB031424E80B49492B65BFA68">
    <w:name w:val="A0C6E44AB031424E80B49492B65BFA68"/>
  </w:style>
  <w:style w:type="paragraph" w:customStyle="1" w:styleId="4BBB9CC59AF24D75A50EA9C67147851C">
    <w:name w:val="4BBB9CC59AF24D75A50EA9C67147851C"/>
  </w:style>
  <w:style w:type="paragraph" w:customStyle="1" w:styleId="ACF320F08FE8433CBF180BAD915A9D3F">
    <w:name w:val="ACF320F08FE8433CBF180BAD915A9D3F"/>
  </w:style>
  <w:style w:type="paragraph" w:customStyle="1" w:styleId="145943029DA541E08E2999FC71219B0C">
    <w:name w:val="145943029DA541E08E2999FC71219B0C"/>
  </w:style>
  <w:style w:type="paragraph" w:customStyle="1" w:styleId="8CA1EE4DC4F74F3E89B60F9C03B9509A">
    <w:name w:val="8CA1EE4DC4F74F3E89B60F9C03B9509A"/>
  </w:style>
  <w:style w:type="paragraph" w:customStyle="1" w:styleId="69AE8E4CE74740BA8E7A1FB206FCBB91">
    <w:name w:val="69AE8E4CE74740BA8E7A1FB206FCBB91"/>
  </w:style>
  <w:style w:type="paragraph" w:customStyle="1" w:styleId="8C6596AFF54940EFB9E8681751B4C080">
    <w:name w:val="8C6596AFF54940EFB9E8681751B4C080"/>
  </w:style>
  <w:style w:type="paragraph" w:customStyle="1" w:styleId="E16EBC4B23144695814EFF0959AEB223">
    <w:name w:val="E16EBC4B23144695814EFF0959AEB223"/>
  </w:style>
  <w:style w:type="paragraph" w:customStyle="1" w:styleId="E18B8445DD7946BB887F5FEFE75375B3">
    <w:name w:val="E18B8445DD7946BB887F5FEFE75375B3"/>
  </w:style>
  <w:style w:type="paragraph" w:customStyle="1" w:styleId="BDD73D012D754314BF539E0EBEAEDC97">
    <w:name w:val="BDD73D012D754314BF539E0EBEAEDC97"/>
  </w:style>
  <w:style w:type="paragraph" w:customStyle="1" w:styleId="3373137573A045AC8EECE58351F5E64C">
    <w:name w:val="3373137573A045AC8EECE58351F5E64C"/>
  </w:style>
  <w:style w:type="paragraph" w:customStyle="1" w:styleId="7DE5E4D9AB3F48A38ADFB272B7B3B7A8">
    <w:name w:val="7DE5E4D9AB3F48A38ADFB272B7B3B7A8"/>
  </w:style>
  <w:style w:type="paragraph" w:customStyle="1" w:styleId="C49C6DFFCD4049B6B62811ED889FC0CB">
    <w:name w:val="C49C6DFFCD4049B6B62811ED889FC0CB"/>
  </w:style>
  <w:style w:type="paragraph" w:customStyle="1" w:styleId="19DC7766FF844AE6B6BEBBC720E27E92">
    <w:name w:val="19DC7766FF844AE6B6BEBBC720E27E92"/>
  </w:style>
  <w:style w:type="paragraph" w:customStyle="1" w:styleId="AFB80E5551C04AFFAB119767D1C2D6AB">
    <w:name w:val="AFB80E5551C04AFFAB119767D1C2D6AB"/>
  </w:style>
  <w:style w:type="paragraph" w:customStyle="1" w:styleId="D7A268C184064D56890FA284983E635B">
    <w:name w:val="D7A268C184064D56890FA284983E635B"/>
  </w:style>
  <w:style w:type="paragraph" w:customStyle="1" w:styleId="60C7B1C017284F0988641796A06CFCA5">
    <w:name w:val="60C7B1C017284F0988641796A06CFCA5"/>
  </w:style>
  <w:style w:type="paragraph" w:customStyle="1" w:styleId="33C08F06F6B74596B2E1D50F4C404DFD">
    <w:name w:val="33C08F06F6B74596B2E1D50F4C404DFD"/>
  </w:style>
  <w:style w:type="paragraph" w:customStyle="1" w:styleId="7C1827C7CC0C4F88B0F286F2C36FE38F">
    <w:name w:val="7C1827C7CC0C4F88B0F286F2C36FE38F"/>
  </w:style>
  <w:style w:type="paragraph" w:customStyle="1" w:styleId="D25A99A795C94C9AA8A88C881A93E406">
    <w:name w:val="D25A99A795C94C9AA8A88C881A93E406"/>
  </w:style>
  <w:style w:type="paragraph" w:customStyle="1" w:styleId="AC9EAEA8279549CE8AD68ABD03927CDF">
    <w:name w:val="AC9EAEA8279549CE8AD68ABD03927CDF"/>
  </w:style>
  <w:style w:type="paragraph" w:customStyle="1" w:styleId="B0602359AEAB4BA7ABF927D41E98D2A0">
    <w:name w:val="B0602359AEAB4BA7ABF927D41E98D2A0"/>
  </w:style>
  <w:style w:type="paragraph" w:customStyle="1" w:styleId="210471DF619740B0B03541E7F4551788">
    <w:name w:val="210471DF619740B0B03541E7F4551788"/>
  </w:style>
  <w:style w:type="paragraph" w:customStyle="1" w:styleId="2BE58373E7CC438EB0C5132AE529D9C7">
    <w:name w:val="2BE58373E7CC438EB0C5132AE529D9C7"/>
  </w:style>
  <w:style w:type="paragraph" w:customStyle="1" w:styleId="0462CA561424416A895435C8909D30AC">
    <w:name w:val="0462CA561424416A895435C8909D30AC"/>
  </w:style>
  <w:style w:type="paragraph" w:customStyle="1" w:styleId="D4E1D6903BF1417C90E66A6605E457DA">
    <w:name w:val="D4E1D6903BF1417C90E66A6605E457DA"/>
  </w:style>
  <w:style w:type="paragraph" w:customStyle="1" w:styleId="E0C886ED62E448CBBD82DAE8FA8AE53C">
    <w:name w:val="E0C886ED62E448CBBD82DAE8FA8AE53C"/>
  </w:style>
  <w:style w:type="paragraph" w:customStyle="1" w:styleId="8426677F1DEA4CEE9B38F22795D3D562">
    <w:name w:val="8426677F1DEA4CEE9B38F22795D3D562"/>
  </w:style>
  <w:style w:type="paragraph" w:customStyle="1" w:styleId="DB1DDD8D4BE14B32804BC55B99E1D6A0">
    <w:name w:val="DB1DDD8D4BE14B32804BC55B99E1D6A0"/>
  </w:style>
  <w:style w:type="paragraph" w:customStyle="1" w:styleId="87B6FED3E35040D39DF82D98C87BD59F">
    <w:name w:val="87B6FED3E35040D39DF82D98C87BD59F"/>
  </w:style>
  <w:style w:type="paragraph" w:customStyle="1" w:styleId="2B162E8B915D40A69B024A0FBE299FAA">
    <w:name w:val="2B162E8B915D40A69B024A0FBE299FAA"/>
  </w:style>
  <w:style w:type="paragraph" w:customStyle="1" w:styleId="D4EA074EFA9240F6ADFEBA7434683C40">
    <w:name w:val="D4EA074EFA9240F6ADFEBA7434683C40"/>
  </w:style>
  <w:style w:type="paragraph" w:customStyle="1" w:styleId="543FD1A22E1C40B791E89FB619B01914">
    <w:name w:val="543FD1A22E1C40B791E89FB619B01914"/>
  </w:style>
  <w:style w:type="paragraph" w:customStyle="1" w:styleId="E19951E8EAF74EB28DDCFA5F5F94AAB6">
    <w:name w:val="E19951E8EAF74EB28DDCFA5F5F94AAB6"/>
  </w:style>
  <w:style w:type="paragraph" w:customStyle="1" w:styleId="C612533CF58F47BBBB53D37B05063600">
    <w:name w:val="C612533CF58F47BBBB53D37B05063600"/>
  </w:style>
  <w:style w:type="paragraph" w:customStyle="1" w:styleId="733E4A9B6BF34C67B4FD6EBC87C4B21A">
    <w:name w:val="733E4A9B6BF34C67B4FD6EBC87C4B21A"/>
  </w:style>
  <w:style w:type="paragraph" w:customStyle="1" w:styleId="7E4C0AA58E8A49C5AF54605294F4567A">
    <w:name w:val="7E4C0AA58E8A49C5AF54605294F4567A"/>
  </w:style>
  <w:style w:type="paragraph" w:customStyle="1" w:styleId="ED828322332A4CC9BA5F84B7056D589E">
    <w:name w:val="ED828322332A4CC9BA5F84B7056D589E"/>
  </w:style>
  <w:style w:type="paragraph" w:customStyle="1" w:styleId="44F03DB2F7C34AB78E7074B590421E31">
    <w:name w:val="44F03DB2F7C34AB78E7074B590421E31"/>
  </w:style>
  <w:style w:type="paragraph" w:customStyle="1" w:styleId="0C4D6FCDFFAA424DBD5D45FFAD6AF03B">
    <w:name w:val="0C4D6FCDFFAA424DBD5D45FFAD6AF03B"/>
  </w:style>
  <w:style w:type="paragraph" w:customStyle="1" w:styleId="2B581C95738640089DA3447367C03800">
    <w:name w:val="2B581C95738640089DA3447367C03800"/>
  </w:style>
  <w:style w:type="paragraph" w:customStyle="1" w:styleId="1608F4601ED64F0D8CBC9DC3CEE5C4E6">
    <w:name w:val="1608F4601ED64F0D8CBC9DC3CEE5C4E6"/>
  </w:style>
  <w:style w:type="paragraph" w:customStyle="1" w:styleId="74A13AD5DDDF4B64AA3A87670951AE5D">
    <w:name w:val="74A13AD5DDDF4B64AA3A87670951AE5D"/>
  </w:style>
  <w:style w:type="paragraph" w:customStyle="1" w:styleId="804D1A72316A42C8BF182B51D66412B0">
    <w:name w:val="804D1A72316A42C8BF182B51D66412B0"/>
  </w:style>
  <w:style w:type="paragraph" w:customStyle="1" w:styleId="BD89984CA1C843D8A01F027A57F2F038">
    <w:name w:val="BD89984CA1C843D8A01F027A57F2F038"/>
  </w:style>
  <w:style w:type="paragraph" w:customStyle="1" w:styleId="5E96D813228B46619E35ADB4E7E46F19">
    <w:name w:val="5E96D813228B46619E35ADB4E7E46F19"/>
  </w:style>
  <w:style w:type="paragraph" w:customStyle="1" w:styleId="B63E002A43AE4B35B0709CB7D25E947F">
    <w:name w:val="B63E002A43AE4B35B0709CB7D25E947F"/>
  </w:style>
  <w:style w:type="paragraph" w:customStyle="1" w:styleId="0883664EA5C24DEBB7117B1A1EAFFE80">
    <w:name w:val="0883664EA5C24DEBB7117B1A1EAFFE80"/>
  </w:style>
  <w:style w:type="paragraph" w:customStyle="1" w:styleId="3A68AFDF1009449C81312DFEA7627269">
    <w:name w:val="3A68AFDF1009449C81312DFEA7627269"/>
  </w:style>
  <w:style w:type="paragraph" w:customStyle="1" w:styleId="A3008964A88A4C71AF6CAD27E5489687">
    <w:name w:val="A3008964A88A4C71AF6CAD27E5489687"/>
  </w:style>
  <w:style w:type="paragraph" w:customStyle="1" w:styleId="ADBFC484ACC940928CEB74B763E5F2EE">
    <w:name w:val="ADBFC484ACC940928CEB74B763E5F2EE"/>
  </w:style>
  <w:style w:type="paragraph" w:customStyle="1" w:styleId="72F559756EEC4AC184C0AAD79E33622F">
    <w:name w:val="72F559756EEC4AC184C0AAD79E33622F"/>
  </w:style>
  <w:style w:type="paragraph" w:customStyle="1" w:styleId="774E788968AB46F28FE7B4ABB5713EAB">
    <w:name w:val="774E788968AB46F28FE7B4ABB5713EAB"/>
  </w:style>
  <w:style w:type="paragraph" w:customStyle="1" w:styleId="383945D04CD0459EB671A87F6CE908B5">
    <w:name w:val="383945D04CD0459EB671A87F6CE908B5"/>
  </w:style>
  <w:style w:type="paragraph" w:customStyle="1" w:styleId="0DAFAFD55113418EA8BAF5165248EB72">
    <w:name w:val="0DAFAFD55113418EA8BAF5165248EB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2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VARLABS  VR Testing</dc:title>
  <dc:subject/>
  <dc:creator/>
  <cp:keywords/>
  <dc:description/>
  <cp:lastModifiedBy/>
  <cp:revision>1</cp:revision>
  <dcterms:created xsi:type="dcterms:W3CDTF">2023-11-14T20:42:00Z</dcterms:created>
  <dcterms:modified xsi:type="dcterms:W3CDTF">2023-11-15T18:28:00Z</dcterms:modified>
  <cp:contentStatus>Testing Plan By: Humza Sheikh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